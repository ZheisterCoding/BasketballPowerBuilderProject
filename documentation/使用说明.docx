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0F31" w14:textId="1AF480AC" w:rsidR="00B11E6F" w:rsidRDefault="00BB4426" w:rsidP="00D335BA">
      <w:pPr>
        <w:pStyle w:val="Title"/>
        <w:tabs>
          <w:tab w:val="left" w:pos="5245"/>
        </w:tabs>
      </w:pPr>
      <w:r>
        <w:rPr>
          <w:rFonts w:hint="eastAsia"/>
        </w:rPr>
        <w:t>使用说明</w:t>
      </w:r>
    </w:p>
    <w:p w14:paraId="5C5EA144" w14:textId="5FF7FA68" w:rsidR="00EC0145" w:rsidRPr="00EC0145" w:rsidRDefault="00B32507" w:rsidP="00EC0145">
      <w:pPr>
        <w:pStyle w:val="Subtitle"/>
        <w:pBdr>
          <w:bottom w:val="double" w:sz="6" w:space="1" w:color="auto"/>
        </w:pBdr>
      </w:pPr>
      <w:r>
        <w:rPr>
          <w:rFonts w:hint="eastAsia"/>
        </w:rPr>
        <w:t>张敏濠</w:t>
      </w:r>
      <w:r w:rsidR="00EC0145">
        <w:tab/>
      </w:r>
      <w:r w:rsidR="00EC0145">
        <w:rPr>
          <w:rFonts w:hint="eastAsia"/>
        </w:rPr>
        <w:t>|</w:t>
      </w:r>
      <w:r>
        <w:t xml:space="preserve"> 2020080308 </w:t>
      </w:r>
      <w:r w:rsidR="00EC0145">
        <w:rPr>
          <w:rFonts w:hint="eastAsia"/>
        </w:rPr>
        <w:t>|</w:t>
      </w:r>
      <w:r>
        <w:t xml:space="preserve"> </w:t>
      </w:r>
      <w:r>
        <w:rPr>
          <w:rFonts w:hint="eastAsia"/>
        </w:rPr>
        <w:t>土木</w:t>
      </w:r>
      <w:r>
        <w:rPr>
          <w:rFonts w:hint="eastAsia"/>
        </w:rPr>
        <w:t>0</w:t>
      </w:r>
      <w:r>
        <w:t>3</w:t>
      </w:r>
    </w:p>
    <w:p w14:paraId="355D9F12" w14:textId="77777777" w:rsidR="00F81175" w:rsidRDefault="00F81175" w:rsidP="00F81175">
      <w:pPr>
        <w:pStyle w:val="Heading1"/>
        <w:sectPr w:rsidR="00F8117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A6D262" w14:textId="4B049B45" w:rsidR="00F56137" w:rsidRDefault="00BB4426" w:rsidP="00B32507">
      <w:pPr>
        <w:pStyle w:val="Heading1"/>
      </w:pPr>
      <w:r>
        <w:rPr>
          <w:rFonts w:hint="eastAsia"/>
        </w:rPr>
        <w:t>介绍</w:t>
      </w:r>
    </w:p>
    <w:p w14:paraId="0AC584B4" w14:textId="5680B0AD" w:rsidR="00BB4426" w:rsidRDefault="00BB4426" w:rsidP="00BB4426"/>
    <w:p w14:paraId="45982A8E" w14:textId="24BE8001" w:rsidR="00BB4426" w:rsidRDefault="00BB4426" w:rsidP="00BB4426">
      <w:r>
        <w:rPr>
          <w:rFonts w:hint="eastAsia"/>
        </w:rPr>
        <w:t>这个篮球比赛管理系统是分成三个主要的画面：</w:t>
      </w:r>
      <w:r w:rsidRPr="00842EDA">
        <w:rPr>
          <w:rFonts w:hint="eastAsia"/>
          <w:b/>
          <w:bCs/>
        </w:rPr>
        <w:t>委员会，球队，和访客</w:t>
      </w:r>
      <w:r>
        <w:rPr>
          <w:rFonts w:hint="eastAsia"/>
        </w:rPr>
        <w:t>。</w:t>
      </w:r>
      <w:r w:rsidR="00842EDA">
        <w:rPr>
          <w:rFonts w:hint="eastAsia"/>
        </w:rPr>
        <w:t>委员会画面的功能大概包括审批功能，创建篮球比赛的列表，和其他查看功能。球队画面的功能大概包括注册球队账户功能，申请球员信息的功能，和查看比赛开始后的任何信息（日程表，球员信息等等）。最后，访客画面的功能大概包括查看比赛日程列表和预定</w:t>
      </w:r>
      <w:r w:rsidR="00842EDA">
        <w:rPr>
          <w:rFonts w:hint="eastAsia"/>
        </w:rPr>
        <w:t>/</w:t>
      </w:r>
      <w:r w:rsidR="00842EDA">
        <w:rPr>
          <w:rFonts w:hint="eastAsia"/>
        </w:rPr>
        <w:t>买比赛门票的功能。</w:t>
      </w:r>
    </w:p>
    <w:p w14:paraId="3B4174D0" w14:textId="592B3038" w:rsidR="00842EDA" w:rsidRDefault="00842EDA" w:rsidP="00BB4426"/>
    <w:p w14:paraId="68E5BA52" w14:textId="5D3AB0CF" w:rsidR="00842EDA" w:rsidRDefault="00842EDA" w:rsidP="00842EDA">
      <w:pPr>
        <w:pStyle w:val="Heading1"/>
      </w:pPr>
      <w:r>
        <w:rPr>
          <w:rFonts w:hint="eastAsia"/>
        </w:rPr>
        <w:t>登录</w:t>
      </w:r>
    </w:p>
    <w:p w14:paraId="2F9DD868" w14:textId="77777777" w:rsidR="00842EDA" w:rsidRPr="00842EDA" w:rsidRDefault="00842EDA" w:rsidP="00842EDA">
      <w:pPr>
        <w:rPr>
          <w:rFonts w:hint="eastAsia"/>
        </w:rPr>
      </w:pPr>
    </w:p>
    <w:p w14:paraId="7B0FF00F" w14:textId="3A1EA440" w:rsidR="00842EDA" w:rsidRDefault="00842EDA" w:rsidP="00842EDA">
      <w:pPr>
        <w:jc w:val="center"/>
      </w:pPr>
      <w:r w:rsidRPr="00842EDA">
        <w:drawing>
          <wp:inline distT="0" distB="0" distL="0" distR="0" wp14:anchorId="44900949" wp14:editId="64C10DC8">
            <wp:extent cx="3833192" cy="224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0AE5" w14:textId="77777777" w:rsidR="00842EDA" w:rsidRDefault="00842EDA" w:rsidP="00BB4426"/>
    <w:p w14:paraId="64570E70" w14:textId="3C0A0693" w:rsidR="00842EDA" w:rsidRPr="00BB4426" w:rsidRDefault="00842EDA" w:rsidP="00BB4426">
      <w:pPr>
        <w:rPr>
          <w:rFonts w:hint="eastAsia"/>
        </w:rPr>
      </w:pPr>
      <w:r>
        <w:rPr>
          <w:rFonts w:hint="eastAsia"/>
        </w:rPr>
        <w:t>这是系统应用的第一界面，</w:t>
      </w:r>
      <w:r>
        <w:rPr>
          <w:rFonts w:hint="eastAsia"/>
        </w:rPr>
        <w:t xml:space="preserve"> </w:t>
      </w:r>
      <w:r>
        <w:rPr>
          <w:rFonts w:hint="eastAsia"/>
        </w:rPr>
        <w:t>就是有登录功能，注册功能，和访客访问的功能。这里能用两种账户来登录：球队和委员会的。首先，每个球队都要注册球队的基本信息来新建新的账户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例如：</w:t>
      </w:r>
    </w:p>
    <w:p w14:paraId="547D0037" w14:textId="10C49822" w:rsidR="007E4188" w:rsidRDefault="00842EDA" w:rsidP="00842EDA">
      <w:pPr>
        <w:jc w:val="center"/>
      </w:pPr>
      <w:r w:rsidRPr="00842EDA">
        <w:drawing>
          <wp:inline distT="0" distB="0" distL="0" distR="0" wp14:anchorId="7A8D48F6" wp14:editId="063DED48">
            <wp:extent cx="3261368" cy="145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239" cy="14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3EF" w14:textId="0C3F243B" w:rsidR="00842EDA" w:rsidRDefault="00842EDA" w:rsidP="00F16AA3">
      <w:r>
        <w:rPr>
          <w:rFonts w:hint="eastAsia"/>
        </w:rPr>
        <w:lastRenderedPageBreak/>
        <w:t>单击</w:t>
      </w:r>
      <w:r w:rsidR="00F16AA3">
        <w:t>”</w:t>
      </w:r>
      <w:r>
        <w:rPr>
          <w:rFonts w:hint="eastAsia"/>
        </w:rPr>
        <w:t>确认</w:t>
      </w:r>
      <w:r w:rsidR="00F16AA3">
        <w:t>”</w:t>
      </w:r>
      <w:r>
        <w:rPr>
          <w:rFonts w:hint="eastAsia"/>
        </w:rPr>
        <w:t>后会发布</w:t>
      </w:r>
      <w:r w:rsidR="00F16AA3">
        <w:rPr>
          <w:rFonts w:hint="eastAsia"/>
        </w:rPr>
        <w:t>账户信息：</w:t>
      </w:r>
    </w:p>
    <w:p w14:paraId="1C26CAD9" w14:textId="6D5DA6ED" w:rsidR="00F16AA3" w:rsidRDefault="00F16AA3" w:rsidP="00F16AA3">
      <w:pPr>
        <w:jc w:val="center"/>
      </w:pPr>
      <w:r w:rsidRPr="00F16AA3">
        <w:drawing>
          <wp:inline distT="0" distB="0" distL="0" distR="0" wp14:anchorId="2F024159" wp14:editId="7929C2FD">
            <wp:extent cx="4411980" cy="1999917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055" cy="20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1B5" w14:textId="568FFD96" w:rsidR="00D65F82" w:rsidRDefault="00D65F82" w:rsidP="00F16AA3">
      <w:pPr>
        <w:jc w:val="left"/>
        <w:rPr>
          <w:rFonts w:hint="eastAsia"/>
        </w:rPr>
      </w:pPr>
      <w:r>
        <w:rPr>
          <w:rFonts w:hint="eastAsia"/>
        </w:rPr>
        <w:t>然后就会登录了：</w:t>
      </w:r>
    </w:p>
    <w:p w14:paraId="5BF0AFB5" w14:textId="3DA53E53" w:rsidR="00D65F82" w:rsidRDefault="00D65F82" w:rsidP="00D65F82">
      <w:pPr>
        <w:jc w:val="center"/>
      </w:pPr>
      <w:r w:rsidRPr="00D65F82">
        <w:drawing>
          <wp:inline distT="0" distB="0" distL="0" distR="0" wp14:anchorId="186C4735" wp14:editId="7DC8B8B7">
            <wp:extent cx="2891622" cy="16992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3820" cy="17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35AA" w14:textId="22225281" w:rsidR="00D65F82" w:rsidRDefault="00D65F82" w:rsidP="00D65F82">
      <w:pPr>
        <w:pStyle w:val="Heading1"/>
      </w:pPr>
      <w:r>
        <w:rPr>
          <w:rFonts w:hint="eastAsia"/>
        </w:rPr>
        <w:t>球队画面</w:t>
      </w:r>
    </w:p>
    <w:p w14:paraId="2CDD3775" w14:textId="77777777" w:rsidR="00D65F82" w:rsidRPr="00D65F82" w:rsidRDefault="00D65F82" w:rsidP="00D65F82"/>
    <w:p w14:paraId="307A5FEA" w14:textId="740E0C4D" w:rsidR="00D65F82" w:rsidRPr="007E4188" w:rsidRDefault="00D65F82" w:rsidP="00D65F82">
      <w:pPr>
        <w:jc w:val="center"/>
        <w:rPr>
          <w:rFonts w:hint="eastAsia"/>
        </w:rPr>
      </w:pPr>
      <w:r w:rsidRPr="00D65F82">
        <w:drawing>
          <wp:inline distT="0" distB="0" distL="0" distR="0" wp14:anchorId="59FAD4CA" wp14:editId="59FDDFFA">
            <wp:extent cx="5265420" cy="256351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159" cy="25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8582" w14:textId="7B8654A1" w:rsidR="00211ACF" w:rsidRDefault="00211ACF" w:rsidP="00842EDA">
      <w:pPr>
        <w:pStyle w:val="Heading2"/>
        <w:numPr>
          <w:ilvl w:val="0"/>
          <w:numId w:val="0"/>
        </w:numPr>
      </w:pPr>
    </w:p>
    <w:p w14:paraId="6B69AA62" w14:textId="4FBA6238" w:rsidR="00D65F82" w:rsidRDefault="00D65F82" w:rsidP="00D65F82"/>
    <w:p w14:paraId="3C56D87C" w14:textId="5B889904" w:rsidR="00D65F82" w:rsidRDefault="00D65F82" w:rsidP="00D65F82">
      <w:r>
        <w:rPr>
          <w:rFonts w:hint="eastAsia"/>
        </w:rPr>
        <w:lastRenderedPageBreak/>
        <w:t>这里球队画面有两个按钮：“比赛信息</w:t>
      </w:r>
      <w:r>
        <w:t xml:space="preserve">”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申请</w:t>
      </w:r>
      <w:r>
        <w:t xml:space="preserve">” </w:t>
      </w:r>
      <w:r>
        <w:rPr>
          <w:rFonts w:hint="eastAsia"/>
        </w:rPr>
        <w:t>按钮。在左上方有账户号的文字；在左下方有申请截止的日期</w:t>
      </w:r>
      <w:r w:rsidR="0006538F">
        <w:rPr>
          <w:rFonts w:hint="eastAsia"/>
        </w:rPr>
        <w:t>；在右下方有登出的按钮</w:t>
      </w:r>
      <w:r>
        <w:rPr>
          <w:rFonts w:hint="eastAsia"/>
        </w:rPr>
        <w:t>。当登录后，界面会表现这样的：</w:t>
      </w:r>
    </w:p>
    <w:p w14:paraId="388082EC" w14:textId="1C54678B" w:rsidR="00D65F82" w:rsidRDefault="00D65F82" w:rsidP="00D65F82">
      <w:pPr>
        <w:jc w:val="center"/>
      </w:pPr>
      <w:r w:rsidRPr="00D65F82">
        <w:drawing>
          <wp:inline distT="0" distB="0" distL="0" distR="0" wp14:anchorId="0D6C638F" wp14:editId="3A9FB7A1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0FB" w14:textId="2CFDEFC0" w:rsidR="00D65F82" w:rsidRDefault="00D65F82" w:rsidP="00D65F82">
      <w:pPr>
        <w:jc w:val="left"/>
      </w:pPr>
      <w:r>
        <w:rPr>
          <w:rFonts w:hint="eastAsia"/>
        </w:rPr>
        <w:t>因为申请时期还没结束，所以比赛信息的按钮被禁用。首先要申请球员的信息为通过委员会的检查和审批。</w:t>
      </w:r>
      <w:r w:rsidR="00F85E63">
        <w:rPr>
          <w:rFonts w:hint="eastAsia"/>
        </w:rPr>
        <w:t>单击申请按钮后出了下面的界面：</w:t>
      </w:r>
    </w:p>
    <w:p w14:paraId="006CF13C" w14:textId="4B34DF15" w:rsidR="00D65F82" w:rsidRDefault="00F85E63" w:rsidP="00D65F82">
      <w:pPr>
        <w:jc w:val="left"/>
      </w:pPr>
      <w:r w:rsidRPr="00F85E63">
        <w:drawing>
          <wp:inline distT="0" distB="0" distL="0" distR="0" wp14:anchorId="081D51CD" wp14:editId="4629C0FE">
            <wp:extent cx="594360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0FE1" w14:textId="24BCC151" w:rsidR="00C776DF" w:rsidRDefault="00C776DF" w:rsidP="00D65F82">
      <w:pPr>
        <w:jc w:val="left"/>
      </w:pPr>
      <w:r>
        <w:rPr>
          <w:rFonts w:hint="eastAsia"/>
        </w:rPr>
        <w:t>关于申请界面的功能和描述：</w:t>
      </w:r>
    </w:p>
    <w:p w14:paraId="7850FDA4" w14:textId="3FFD64E4" w:rsidR="00C776DF" w:rsidRDefault="00C776DF" w:rsidP="00C776DF">
      <w:pPr>
        <w:pStyle w:val="ListParagraph"/>
        <w:numPr>
          <w:ilvl w:val="0"/>
          <w:numId w:val="34"/>
        </w:numPr>
        <w:jc w:val="left"/>
      </w:pPr>
      <w:r>
        <w:rPr>
          <w:rFonts w:hint="eastAsia"/>
        </w:rPr>
        <w:t>在左下方有账户号和申请状态的信息；目前这个账户还没申请，就表示“无申请</w:t>
      </w:r>
      <w:r>
        <w:t>”</w:t>
      </w:r>
      <w:r>
        <w:rPr>
          <w:rFonts w:hint="eastAsia"/>
        </w:rPr>
        <w:t>的状态。</w:t>
      </w:r>
    </w:p>
    <w:p w14:paraId="77146627" w14:textId="59B5D7E4" w:rsidR="00C776DF" w:rsidRPr="00C776DF" w:rsidRDefault="00C776DF" w:rsidP="00C776DF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 w:rsidRPr="00C776DF">
        <w:rPr>
          <w:i/>
          <w:iCs/>
        </w:rPr>
        <w:t>DataWindow</w:t>
      </w:r>
      <w:r>
        <w:t xml:space="preserve"> </w:t>
      </w:r>
      <w:r>
        <w:rPr>
          <w:rFonts w:hint="eastAsia"/>
        </w:rPr>
        <w:t>的表会表示所增加的球员信息</w:t>
      </w:r>
    </w:p>
    <w:p w14:paraId="30281C5F" w14:textId="6C7CED32" w:rsidR="00C776DF" w:rsidRPr="00C776DF" w:rsidRDefault="00C776DF" w:rsidP="00C776DF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>
        <w:rPr>
          <w:rFonts w:hint="eastAsia"/>
        </w:rPr>
        <w:lastRenderedPageBreak/>
        <w:t>“刷新”按钮是为了刷新</w:t>
      </w:r>
      <w:r w:rsidRPr="00C776DF">
        <w:rPr>
          <w:rFonts w:hint="eastAsia"/>
          <w:i/>
          <w:iCs/>
        </w:rPr>
        <w:t>D</w:t>
      </w:r>
      <w:r w:rsidRPr="00C776DF">
        <w:rPr>
          <w:i/>
          <w:iCs/>
        </w:rPr>
        <w:t>ataWindow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rPr>
          <w:rFonts w:hint="eastAsia"/>
        </w:rPr>
        <w:t>（最优化是自动的刷新功能，但有时候做自动刷新的代码无法作用，所以就加刷新功能。以后在其他的界面也有刷新的按钮）</w:t>
      </w:r>
    </w:p>
    <w:p w14:paraId="0FA47D98" w14:textId="4D0E6553" w:rsidR="00C776DF" w:rsidRPr="00703B6A" w:rsidRDefault="00C776DF" w:rsidP="00C776DF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>
        <w:rPr>
          <w:rFonts w:hint="eastAsia"/>
        </w:rPr>
        <w:t>“增加球员”按钮能展开“球员信息”的编辑界面，球员的身份证号会自动地制定（</w:t>
      </w:r>
      <w:r w:rsidR="00244264">
        <w:rPr>
          <w:rFonts w:hint="eastAsia"/>
        </w:rPr>
        <w:t>目前球员身份只能从“</w:t>
      </w:r>
      <w:r w:rsidR="00244264">
        <w:t>…P0</w:t>
      </w:r>
      <w:r w:rsidR="00143339">
        <w:t>0</w:t>
      </w:r>
      <w:r w:rsidR="00244264">
        <w:t xml:space="preserve">” </w:t>
      </w:r>
      <w:r w:rsidR="00244264">
        <w:rPr>
          <w:rFonts w:hint="eastAsia"/>
        </w:rPr>
        <w:t>到</w:t>
      </w:r>
      <w:r w:rsidR="00244264">
        <w:rPr>
          <w:rFonts w:hint="eastAsia"/>
        </w:rPr>
        <w:t xml:space="preserve"> </w:t>
      </w:r>
      <w:r w:rsidR="00244264">
        <w:rPr>
          <w:rFonts w:hint="eastAsia"/>
        </w:rPr>
        <w:t>“</w:t>
      </w:r>
      <w:r w:rsidR="00244264">
        <w:t>…P09”</w:t>
      </w:r>
      <w:r w:rsidR="00244264">
        <w:rPr>
          <w:rFonts w:hint="eastAsia"/>
        </w:rPr>
        <w:t>制定</w:t>
      </w:r>
      <w:r w:rsidR="00244264">
        <w:rPr>
          <w:rFonts w:hint="eastAsia"/>
        </w:rPr>
        <w:t>,</w:t>
      </w:r>
      <w:r w:rsidR="00244264">
        <w:t xml:space="preserve"> </w:t>
      </w:r>
      <w:r w:rsidR="00244264">
        <w:rPr>
          <w:rFonts w:hint="eastAsia"/>
        </w:rPr>
        <w:t>超过的话会出现问题，就要先删除信息）。单击“保存”按钮之后就会把球员信息保存到数据库。“修改”按钮的功能首先要用鼠标单击选一行（从</w:t>
      </w:r>
      <w:r w:rsidR="00244264">
        <w:t>DataWindow</w:t>
      </w:r>
      <w:r w:rsidR="00244264">
        <w:rPr>
          <w:rFonts w:hint="eastAsia"/>
        </w:rPr>
        <w:t>），然后就能单击修改来改变已存在的球员信息。下面是球员信息的界面：</w:t>
      </w:r>
    </w:p>
    <w:p w14:paraId="4D228E96" w14:textId="78DB78C2" w:rsidR="00703B6A" w:rsidRDefault="00703B6A" w:rsidP="00703B6A">
      <w:pPr>
        <w:jc w:val="left"/>
        <w:rPr>
          <w:i/>
          <w:iCs/>
        </w:rPr>
      </w:pPr>
      <w:r w:rsidRPr="00703B6A">
        <w:rPr>
          <w:i/>
          <w:iCs/>
        </w:rPr>
        <w:drawing>
          <wp:inline distT="0" distB="0" distL="0" distR="0" wp14:anchorId="04834771" wp14:editId="48A04F2D">
            <wp:extent cx="2863458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533" cy="18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</w:t>
      </w:r>
      <w:r w:rsidRPr="00703B6A">
        <w:rPr>
          <w:i/>
          <w:iCs/>
        </w:rPr>
        <w:drawing>
          <wp:inline distT="0" distB="0" distL="0" distR="0" wp14:anchorId="4A2C6A31" wp14:editId="0598E07F">
            <wp:extent cx="2848511" cy="18363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464" cy="18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A92" w14:textId="1372BF3F" w:rsidR="00703B6A" w:rsidRPr="00703B6A" w:rsidRDefault="00703B6A" w:rsidP="00703B6A">
      <w:pPr>
        <w:jc w:val="left"/>
        <w:rPr>
          <w:rFonts w:hint="eastAsia"/>
        </w:rPr>
      </w:pPr>
      <w:r>
        <w:rPr>
          <w:rFonts w:hint="eastAsia"/>
        </w:rPr>
        <w:t>增加信息后最会单击刷新的按钮，表示球员的列表：</w:t>
      </w:r>
    </w:p>
    <w:p w14:paraId="0E08E562" w14:textId="4C9DEDB8" w:rsidR="00703B6A" w:rsidRPr="00703B6A" w:rsidRDefault="00703B6A" w:rsidP="00703B6A">
      <w:pPr>
        <w:jc w:val="left"/>
        <w:rPr>
          <w:i/>
          <w:iCs/>
        </w:rPr>
      </w:pPr>
      <w:r w:rsidRPr="00703B6A">
        <w:rPr>
          <w:i/>
          <w:iCs/>
        </w:rPr>
        <w:drawing>
          <wp:inline distT="0" distB="0" distL="0" distR="0" wp14:anchorId="61B58F7F" wp14:editId="47FE10E8">
            <wp:extent cx="5943600" cy="2887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E0BF" w14:textId="3250BE73" w:rsidR="00703B6A" w:rsidRDefault="00143339" w:rsidP="00C776DF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>
        <w:rPr>
          <w:rFonts w:hint="eastAsia"/>
        </w:rPr>
        <w:t>删除的功能是直接的；首先会提出一个提示；确认后就把被选的信息删掉。</w:t>
      </w:r>
    </w:p>
    <w:p w14:paraId="0DDB123B" w14:textId="0699B9AE" w:rsidR="00703B6A" w:rsidRPr="00074B4C" w:rsidRDefault="00143339" w:rsidP="00C776DF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>
        <w:rPr>
          <w:rFonts w:hint="eastAsia"/>
        </w:rPr>
        <w:t>如果已经</w:t>
      </w:r>
      <w:r w:rsidR="008371BA">
        <w:rPr>
          <w:rFonts w:hint="eastAsia"/>
        </w:rPr>
        <w:t>增加相关的信息，就能继续单击“确认申请”按钮</w:t>
      </w:r>
      <w:r w:rsidR="00074B4C">
        <w:rPr>
          <w:rFonts w:hint="eastAsia"/>
        </w:rPr>
        <w:t>。因为每个球队至少需要有五个人，系统会自动地拒绝“确认申请”的功能，并会提出提示：</w:t>
      </w:r>
    </w:p>
    <w:p w14:paraId="498D68EE" w14:textId="246CDBEA" w:rsidR="00074B4C" w:rsidRDefault="00074B4C" w:rsidP="00074B4C">
      <w:pPr>
        <w:jc w:val="left"/>
        <w:rPr>
          <w:i/>
          <w:iCs/>
        </w:rPr>
      </w:pPr>
    </w:p>
    <w:p w14:paraId="7F3D6DB4" w14:textId="5274F312" w:rsidR="00074B4C" w:rsidRDefault="00074B4C" w:rsidP="00074B4C">
      <w:pPr>
        <w:jc w:val="center"/>
        <w:rPr>
          <w:i/>
          <w:iCs/>
        </w:rPr>
      </w:pPr>
      <w:r w:rsidRPr="00074B4C">
        <w:rPr>
          <w:i/>
          <w:iCs/>
        </w:rPr>
        <w:lastRenderedPageBreak/>
        <w:drawing>
          <wp:inline distT="0" distB="0" distL="0" distR="0" wp14:anchorId="570439CB" wp14:editId="2F9D0467">
            <wp:extent cx="5943600" cy="2905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1DC" w14:textId="239A85F4" w:rsidR="00074B4C" w:rsidRDefault="00074B4C" w:rsidP="00074B4C">
      <w:pPr>
        <w:jc w:val="left"/>
      </w:pPr>
      <w:r>
        <w:rPr>
          <w:rFonts w:hint="eastAsia"/>
        </w:rPr>
        <w:t>假如成功地申请，申请状态会变成“进行中”，就等委员会的审批。然后，确认后，</w:t>
      </w:r>
      <w:r w:rsidR="0069113A">
        <w:rPr>
          <w:rFonts w:hint="eastAsia"/>
        </w:rPr>
        <w:t>任何编辑的按钮就被禁用。</w:t>
      </w:r>
    </w:p>
    <w:p w14:paraId="1010EBE2" w14:textId="3E1B816B" w:rsidR="0069113A" w:rsidRPr="00074B4C" w:rsidRDefault="00074B4C" w:rsidP="00074B4C">
      <w:pPr>
        <w:jc w:val="left"/>
        <w:rPr>
          <w:rFonts w:hint="eastAsia"/>
        </w:rPr>
      </w:pPr>
      <w:r w:rsidRPr="00074B4C">
        <w:drawing>
          <wp:inline distT="0" distB="0" distL="0" distR="0" wp14:anchorId="6C6D2636" wp14:editId="278D1C14">
            <wp:extent cx="594360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C192" w14:textId="01DAE005" w:rsidR="0069113A" w:rsidRPr="0069113A" w:rsidRDefault="0069113A" w:rsidP="0069113A">
      <w:pPr>
        <w:pStyle w:val="ListParagraph"/>
        <w:numPr>
          <w:ilvl w:val="0"/>
          <w:numId w:val="34"/>
        </w:numPr>
        <w:jc w:val="left"/>
        <w:rPr>
          <w:i/>
          <w:iCs/>
        </w:rPr>
      </w:pPr>
      <w:r>
        <w:rPr>
          <w:rFonts w:hint="eastAsia"/>
        </w:rPr>
        <w:t>最后是“撤回申请”的功能。如果被单击的话，所有跟账户球队号相关的球员信息都被删掉。接着，账户能做新的申请信息。</w:t>
      </w:r>
    </w:p>
    <w:p w14:paraId="538702FC" w14:textId="0E8EF082" w:rsidR="006B7CA5" w:rsidRDefault="00917213">
      <w:pPr>
        <w:jc w:val="left"/>
      </w:pPr>
      <w:r w:rsidRPr="00917213">
        <w:lastRenderedPageBreak/>
        <w:drawing>
          <wp:inline distT="0" distB="0" distL="0" distR="0" wp14:anchorId="1CAD5304" wp14:editId="5175CE16">
            <wp:extent cx="5943600" cy="2887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58B" w14:textId="77777777" w:rsidR="00917213" w:rsidRDefault="00917213">
      <w:pPr>
        <w:jc w:val="left"/>
      </w:pPr>
      <w:r>
        <w:rPr>
          <w:rFonts w:hint="eastAsia"/>
        </w:rPr>
        <w:t>上面是委员会停止申请的界面状态，申请按钮被禁用。</w:t>
      </w:r>
    </w:p>
    <w:p w14:paraId="2E52C815" w14:textId="77777777" w:rsidR="00917213" w:rsidRDefault="00917213">
      <w:pPr>
        <w:jc w:val="left"/>
      </w:pPr>
    </w:p>
    <w:p w14:paraId="544F149D" w14:textId="77777777" w:rsidR="00917213" w:rsidRDefault="00917213">
      <w:pPr>
        <w:jc w:val="left"/>
      </w:pPr>
      <w:r w:rsidRPr="00917213">
        <w:drawing>
          <wp:inline distT="0" distB="0" distL="0" distR="0" wp14:anchorId="7F5CAB06" wp14:editId="705B63F2">
            <wp:extent cx="5943600" cy="2887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D97B" w14:textId="77777777" w:rsidR="00017483" w:rsidRDefault="00917213">
      <w:pPr>
        <w:jc w:val="left"/>
      </w:pPr>
      <w:r>
        <w:rPr>
          <w:rFonts w:hint="eastAsia"/>
        </w:rPr>
        <w:t>单击比赛信息后就能进入‘比赛信息’的画面。首先有比赛日程的列表。</w:t>
      </w:r>
    </w:p>
    <w:p w14:paraId="430B7BD3" w14:textId="77777777" w:rsidR="00017483" w:rsidRDefault="00017483">
      <w:pPr>
        <w:jc w:val="left"/>
      </w:pPr>
      <w:r>
        <w:br w:type="page"/>
      </w:r>
    </w:p>
    <w:p w14:paraId="4589FC32" w14:textId="77777777" w:rsidR="00017483" w:rsidRDefault="00017483" w:rsidP="00017483">
      <w:pPr>
        <w:jc w:val="center"/>
      </w:pPr>
      <w:r w:rsidRPr="00017483">
        <w:lastRenderedPageBreak/>
        <w:drawing>
          <wp:inline distT="0" distB="0" distL="0" distR="0" wp14:anchorId="2CBDE0F0" wp14:editId="0B0B8B2D">
            <wp:extent cx="4648200" cy="225854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085" cy="22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98F9" w14:textId="77777777" w:rsidR="00017483" w:rsidRDefault="00017483">
      <w:pPr>
        <w:jc w:val="left"/>
      </w:pPr>
      <w:r>
        <w:rPr>
          <w:rFonts w:hint="eastAsia"/>
        </w:rPr>
        <w:t>“筛选日程”的界面表示登录球队账户的比赛，例如这里是有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T</w:t>
      </w:r>
      <w:r>
        <w:t xml:space="preserve">0001” </w:t>
      </w:r>
      <w:r>
        <w:rPr>
          <w:rFonts w:hint="eastAsia"/>
        </w:rPr>
        <w:t>球队正好的比赛。</w:t>
      </w:r>
    </w:p>
    <w:p w14:paraId="0B4B19F8" w14:textId="77777777" w:rsidR="00017483" w:rsidRDefault="00017483" w:rsidP="00017483">
      <w:pPr>
        <w:jc w:val="center"/>
      </w:pPr>
      <w:r w:rsidRPr="00017483">
        <w:drawing>
          <wp:inline distT="0" distB="0" distL="0" distR="0" wp14:anchorId="77D4781E" wp14:editId="27A824B6">
            <wp:extent cx="4648200" cy="225854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3917" cy="22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678A" w14:textId="552657B6" w:rsidR="00017483" w:rsidRDefault="00017483" w:rsidP="00017483">
      <w:r>
        <w:rPr>
          <w:rFonts w:hint="eastAsia"/>
        </w:rPr>
        <w:t>“球员信息”界面表示所球队的球员信息。</w:t>
      </w:r>
    </w:p>
    <w:p w14:paraId="7F4C9F54" w14:textId="77777777" w:rsidR="00017483" w:rsidRDefault="00017483" w:rsidP="00017483">
      <w:pPr>
        <w:jc w:val="center"/>
      </w:pPr>
      <w:r w:rsidRPr="00017483">
        <w:drawing>
          <wp:inline distT="0" distB="0" distL="0" distR="0" wp14:anchorId="71BB6867" wp14:editId="6DD9BCA1">
            <wp:extent cx="4533900" cy="2203010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185" cy="22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6FBA" w14:textId="645BEA4C" w:rsidR="00917213" w:rsidRDefault="00017483" w:rsidP="00017483">
      <w:pPr>
        <w:jc w:val="center"/>
        <w:rPr>
          <w:rFonts w:eastAsia="SimHei" w:cstheme="majorBidi"/>
          <w:color w:val="000000" w:themeColor="text1"/>
          <w:sz w:val="28"/>
          <w:szCs w:val="32"/>
        </w:rPr>
      </w:pPr>
      <w:r>
        <w:rPr>
          <w:rFonts w:hint="eastAsia"/>
        </w:rPr>
        <w:t>最后，积分榜表示目前所球队的积分榜状态（赢次数）。</w:t>
      </w:r>
      <w:r w:rsidR="00917213">
        <w:br w:type="page"/>
      </w:r>
    </w:p>
    <w:p w14:paraId="41A5C759" w14:textId="2F700C3E" w:rsidR="006B7CA5" w:rsidRDefault="006B7CA5" w:rsidP="006B7CA5">
      <w:pPr>
        <w:pStyle w:val="Heading1"/>
      </w:pPr>
      <w:r>
        <w:rPr>
          <w:rFonts w:hint="eastAsia"/>
        </w:rPr>
        <w:lastRenderedPageBreak/>
        <w:t>委员会</w:t>
      </w:r>
    </w:p>
    <w:p w14:paraId="60B32004" w14:textId="20ED63F3" w:rsidR="006B7CA5" w:rsidRDefault="006B7CA5" w:rsidP="006B7CA5">
      <w:pPr>
        <w:jc w:val="center"/>
      </w:pPr>
      <w:r w:rsidRPr="006B7CA5">
        <w:drawing>
          <wp:inline distT="0" distB="0" distL="0" distR="0" wp14:anchorId="23AD259D" wp14:editId="642A2FAF">
            <wp:extent cx="2613660" cy="153591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016" cy="15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1D85" w14:textId="6A1A07A3" w:rsidR="006B7CA5" w:rsidRDefault="006B7CA5" w:rsidP="006B7CA5">
      <w:pPr>
        <w:rPr>
          <w:rFonts w:hint="eastAsia"/>
        </w:rPr>
      </w:pPr>
      <w:r>
        <w:rPr>
          <w:rFonts w:hint="eastAsia"/>
        </w:rPr>
        <w:t>现在就用一个委员会的账户来登录到系统：</w:t>
      </w:r>
    </w:p>
    <w:p w14:paraId="78F21A2F" w14:textId="4E3AC030" w:rsidR="006B7CA5" w:rsidRDefault="006B7CA5" w:rsidP="006B7CA5">
      <w:pPr>
        <w:jc w:val="center"/>
      </w:pPr>
      <w:r w:rsidRPr="006B7CA5">
        <w:drawing>
          <wp:inline distT="0" distB="0" distL="0" distR="0" wp14:anchorId="2BFFD0D6" wp14:editId="612838FF">
            <wp:extent cx="4816431" cy="23850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3977" cy="23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6A2" w:rsidRPr="005E76A2">
        <w:drawing>
          <wp:inline distT="0" distB="0" distL="0" distR="0" wp14:anchorId="1F124A26" wp14:editId="0329F7F6">
            <wp:extent cx="3893994" cy="1927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529" cy="19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150" w14:textId="77777777" w:rsidR="006A1C94" w:rsidRDefault="006A1C94" w:rsidP="006B7CA5">
      <w:pPr>
        <w:jc w:val="center"/>
      </w:pPr>
    </w:p>
    <w:p w14:paraId="3F4DEE4B" w14:textId="28A68265" w:rsidR="006B7CA5" w:rsidRDefault="0002316A" w:rsidP="0002316A">
      <w:pPr>
        <w:jc w:val="left"/>
      </w:pPr>
      <w:r>
        <w:rPr>
          <w:rFonts w:hint="eastAsia"/>
        </w:rPr>
        <w:t>关于委员会，在右下方有“停止申请”的按钮，就是把在球队界面的申请功能变成禁用。对这个按钮是只能被主任委员会（这里主任委员会是“</w:t>
      </w:r>
      <w:r>
        <w:rPr>
          <w:rFonts w:hint="eastAsia"/>
        </w:rPr>
        <w:t>S0</w:t>
      </w:r>
      <w:r>
        <w:t>001”</w:t>
      </w:r>
      <w:r>
        <w:rPr>
          <w:rFonts w:hint="eastAsia"/>
        </w:rPr>
        <w:t>账户的人）。其他委员会界面</w:t>
      </w:r>
      <w:r w:rsidR="005E76A2">
        <w:rPr>
          <w:rFonts w:hint="eastAsia"/>
        </w:rPr>
        <w:t>的停止按钮被禁用。</w:t>
      </w:r>
    </w:p>
    <w:p w14:paraId="1E12B1C6" w14:textId="77777777" w:rsidR="006A1C94" w:rsidRDefault="006A1C94" w:rsidP="0002316A">
      <w:pPr>
        <w:jc w:val="left"/>
        <w:rPr>
          <w:rFonts w:hint="eastAsia"/>
        </w:rPr>
      </w:pPr>
    </w:p>
    <w:p w14:paraId="1458AC05" w14:textId="77777777" w:rsidR="00961287" w:rsidRDefault="006B7CA5" w:rsidP="006B7CA5">
      <w:pPr>
        <w:jc w:val="left"/>
      </w:pPr>
      <w:r>
        <w:rPr>
          <w:rFonts w:hint="eastAsia"/>
        </w:rPr>
        <w:lastRenderedPageBreak/>
        <w:t>首先，</w:t>
      </w:r>
      <w:r w:rsidR="00961287">
        <w:rPr>
          <w:rFonts w:hint="eastAsia"/>
        </w:rPr>
        <w:t>例如在</w:t>
      </w:r>
      <w:r w:rsidR="00961287">
        <w:rPr>
          <w:rFonts w:hint="eastAsia"/>
        </w:rPr>
        <w:t xml:space="preserve"> </w:t>
      </w:r>
      <w:r w:rsidR="00961287">
        <w:rPr>
          <w:rFonts w:hint="eastAsia"/>
        </w:rPr>
        <w:t>“</w:t>
      </w:r>
      <w:r w:rsidR="00961287">
        <w:t>American Bulls”</w:t>
      </w:r>
      <w:r w:rsidR="00961287">
        <w:rPr>
          <w:rFonts w:hint="eastAsia"/>
        </w:rPr>
        <w:t>的列双击，能揭示球队的球员信息，让委员会进行检查：</w:t>
      </w:r>
      <w:r w:rsidR="00961287" w:rsidRPr="00961287">
        <w:drawing>
          <wp:inline distT="0" distB="0" distL="0" distR="0" wp14:anchorId="51B8FC76" wp14:editId="38798584">
            <wp:extent cx="5943600" cy="2977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470" w14:textId="2903DD97" w:rsidR="0002316A" w:rsidRDefault="006B7CA5" w:rsidP="006B7CA5">
      <w:pPr>
        <w:jc w:val="left"/>
        <w:rPr>
          <w:rFonts w:hint="eastAsia"/>
        </w:rPr>
      </w:pPr>
      <w:r>
        <w:rPr>
          <w:rFonts w:hint="eastAsia"/>
        </w:rPr>
        <w:t>委员会的界面表示审批的界面。上次对“</w:t>
      </w:r>
      <w:r>
        <w:t>American Bulls”</w:t>
      </w:r>
      <w:r>
        <w:rPr>
          <w:rFonts w:hint="eastAsia"/>
        </w:rPr>
        <w:t>的球队有做了一个申请，并申请状态还是表现“进行中”。</w:t>
      </w:r>
      <w:r w:rsidR="00D95933">
        <w:rPr>
          <w:rFonts w:hint="eastAsia"/>
        </w:rPr>
        <w:t>左下方有委员会的账户号。</w:t>
      </w:r>
      <w:r>
        <w:rPr>
          <w:rFonts w:hint="eastAsia"/>
        </w:rPr>
        <w:t>所“进行中”状态的申请会在这个</w:t>
      </w:r>
      <w:r>
        <w:t>DataWindow</w:t>
      </w:r>
      <w:r>
        <w:rPr>
          <w:rFonts w:hint="eastAsia"/>
        </w:rPr>
        <w:t>列表出来。委员会就能选择“通过”或“拒绝”的按钮，就会表示下面的界面：</w:t>
      </w:r>
    </w:p>
    <w:p w14:paraId="76E74925" w14:textId="77777777" w:rsidR="006B7CA5" w:rsidRDefault="006B7CA5" w:rsidP="006B7CA5">
      <w:pPr>
        <w:jc w:val="center"/>
      </w:pPr>
      <w:r w:rsidRPr="006B7CA5">
        <w:drawing>
          <wp:inline distT="0" distB="0" distL="0" distR="0" wp14:anchorId="0FB5F498" wp14:editId="24D75983">
            <wp:extent cx="2826657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0625" cy="14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933">
        <w:t xml:space="preserve"> </w:t>
      </w:r>
      <w:r w:rsidR="00D95933" w:rsidRPr="00D95933">
        <w:drawing>
          <wp:inline distT="0" distB="0" distL="0" distR="0" wp14:anchorId="0CFC4F54" wp14:editId="7144FE17">
            <wp:extent cx="2819400" cy="144408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5797" cy="14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C14D" w14:textId="1A7E537C" w:rsidR="00D95933" w:rsidRDefault="00D95933" w:rsidP="006B7CA5">
      <w:pPr>
        <w:jc w:val="center"/>
      </w:pPr>
    </w:p>
    <w:p w14:paraId="7B556B79" w14:textId="607D6F66" w:rsidR="00D95933" w:rsidRDefault="00D95933" w:rsidP="00D95933">
      <w:pPr>
        <w:jc w:val="left"/>
      </w:pPr>
      <w:r>
        <w:rPr>
          <w:rFonts w:hint="eastAsia"/>
        </w:rPr>
        <w:t>单击按钮后最会表现其中一个审批界面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委员会身份证号</w:t>
      </w:r>
      <w:r>
        <w:rPr>
          <w:rFonts w:hint="eastAsia"/>
        </w:rPr>
        <w:t xml:space="preserve"> </w:t>
      </w:r>
      <w:r>
        <w:t xml:space="preserve">(STAFF_ID) </w:t>
      </w:r>
      <w:r>
        <w:rPr>
          <w:rFonts w:hint="eastAsia"/>
        </w:rPr>
        <w:t>就是目前登录委员会的账户号</w:t>
      </w:r>
      <w:r>
        <w:rPr>
          <w:rFonts w:hint="eastAsia"/>
        </w:rPr>
        <w:t xml:space="preserve"> </w:t>
      </w:r>
      <w:r>
        <w:rPr>
          <w:rFonts w:hint="eastAsia"/>
        </w:rPr>
        <w:t>（审批的负责人）。单击确认后被审批的球队的审批状态变成“已审批”或“拒绝”。</w:t>
      </w:r>
    </w:p>
    <w:p w14:paraId="47278C99" w14:textId="7563E5AA" w:rsidR="005D0D0A" w:rsidRDefault="005D0D0A" w:rsidP="005D0D0A">
      <w:pPr>
        <w:jc w:val="center"/>
      </w:pPr>
      <w:r w:rsidRPr="005D0D0A">
        <w:drawing>
          <wp:inline distT="0" distB="0" distL="0" distR="0" wp14:anchorId="4520E18B" wp14:editId="5716E8E8">
            <wp:extent cx="2606040" cy="1297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175" cy="13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341" w14:textId="79E267ED" w:rsidR="006A1C94" w:rsidRDefault="006A1C94" w:rsidP="006A1C94">
      <w:r>
        <w:rPr>
          <w:rFonts w:hint="eastAsia"/>
        </w:rPr>
        <w:lastRenderedPageBreak/>
        <w:t>下个界面就是“比赛”的界面，也有相关的主要功能，包括增加，删除，修改，和刷新的按钮</w:t>
      </w:r>
      <w:r>
        <w:rPr>
          <w:rFonts w:hint="eastAsia"/>
        </w:rPr>
        <w:t xml:space="preserve"> </w:t>
      </w:r>
      <w:r>
        <w:rPr>
          <w:rFonts w:hint="eastAsia"/>
        </w:rPr>
        <w:t>（关于功能作用跟</w:t>
      </w:r>
      <w:r w:rsidR="00C76316">
        <w:rPr>
          <w:rFonts w:hint="eastAsia"/>
        </w:rPr>
        <w:t>球队部分的编辑界面类似的）。</w:t>
      </w:r>
    </w:p>
    <w:p w14:paraId="206EF097" w14:textId="7DB9DB37" w:rsidR="006A1C94" w:rsidRDefault="006A1C94" w:rsidP="00C76316">
      <w:pPr>
        <w:jc w:val="center"/>
      </w:pPr>
      <w:r w:rsidRPr="006A1C94">
        <w:drawing>
          <wp:inline distT="0" distB="0" distL="0" distR="0" wp14:anchorId="6A08931C" wp14:editId="3700E427">
            <wp:extent cx="5356167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6674" cy="26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161" w14:textId="714741D1" w:rsidR="00C76316" w:rsidRDefault="00C76316" w:rsidP="00C76316">
      <w:r>
        <w:rPr>
          <w:rFonts w:hint="eastAsia"/>
        </w:rPr>
        <w:t>下面是增加或修改比赛信息的编辑界面</w:t>
      </w:r>
      <w:r w:rsidR="003D56ED">
        <w:rPr>
          <w:rFonts w:hint="eastAsia"/>
        </w:rPr>
        <w:t xml:space="preserve"> </w:t>
      </w:r>
      <w:r w:rsidR="003D56ED">
        <w:rPr>
          <w:rFonts w:hint="eastAsia"/>
        </w:rPr>
        <w:t>（委员会一共有</w:t>
      </w:r>
      <w:r w:rsidR="003D56ED">
        <w:rPr>
          <w:rFonts w:hint="eastAsia"/>
        </w:rPr>
        <w:t>1</w:t>
      </w:r>
      <w:r w:rsidR="003D56ED">
        <w:t>0</w:t>
      </w:r>
      <w:r w:rsidR="003D56ED">
        <w:rPr>
          <w:rFonts w:hint="eastAsia"/>
        </w:rPr>
        <w:t>个人，能选择）</w:t>
      </w:r>
      <w:r>
        <w:rPr>
          <w:rFonts w:hint="eastAsia"/>
        </w:rPr>
        <w:t>：</w:t>
      </w:r>
    </w:p>
    <w:p w14:paraId="21A85D6D" w14:textId="55B4DD85" w:rsidR="00CE745C" w:rsidRDefault="00CE745C" w:rsidP="00C76316">
      <w:r w:rsidRPr="00CE745C">
        <w:drawing>
          <wp:inline distT="0" distB="0" distL="0" distR="0" wp14:anchorId="26CA26FE" wp14:editId="7E5F8923">
            <wp:extent cx="2887980" cy="158307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2894" cy="15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E745C">
        <w:drawing>
          <wp:inline distT="0" distB="0" distL="0" distR="0" wp14:anchorId="6AC55ABD" wp14:editId="485D7FF9">
            <wp:extent cx="2918460" cy="159467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670" cy="16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50E" w14:textId="246FA717" w:rsidR="003D56ED" w:rsidRDefault="003D56ED" w:rsidP="00C76316"/>
    <w:p w14:paraId="45F95234" w14:textId="08D3678A" w:rsidR="003D56ED" w:rsidRDefault="003D56ED" w:rsidP="00C76316">
      <w:pPr>
        <w:rPr>
          <w:rFonts w:hint="eastAsia"/>
        </w:rPr>
      </w:pPr>
      <w:r>
        <w:rPr>
          <w:rFonts w:hint="eastAsia"/>
        </w:rPr>
        <w:t>然后，如果从比赛界面双击一列，就能出来比赛信息的编辑界面，增加那两个球队会在这个（</w:t>
      </w:r>
      <w:r>
        <w:rPr>
          <w:rFonts w:hint="eastAsia"/>
        </w:rPr>
        <w:t>match</w:t>
      </w:r>
      <w:r>
        <w:rPr>
          <w:rFonts w:hint="eastAsia"/>
        </w:rPr>
        <w:t>）里面打</w:t>
      </w:r>
      <w:r>
        <w:rPr>
          <w:rFonts w:hint="eastAsia"/>
        </w:rPr>
        <w:t xml:space="preserve"> </w:t>
      </w:r>
      <w:r>
        <w:rPr>
          <w:rFonts w:hint="eastAsia"/>
        </w:rPr>
        <w:t>（修改的功能有些问题，所以修改得分需要先删除，然后再增加）</w:t>
      </w:r>
    </w:p>
    <w:p w14:paraId="2D599095" w14:textId="3137DA06" w:rsidR="003D56ED" w:rsidRDefault="003D56ED" w:rsidP="00C76316">
      <w:r w:rsidRPr="003D56ED">
        <w:drawing>
          <wp:inline distT="0" distB="0" distL="0" distR="0" wp14:anchorId="691161A1" wp14:editId="19A1897B">
            <wp:extent cx="5943600" cy="2062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732" w14:textId="554C2459" w:rsidR="003D56ED" w:rsidRDefault="003D56ED" w:rsidP="00C76316">
      <w:r>
        <w:rPr>
          <w:rFonts w:hint="eastAsia"/>
        </w:rPr>
        <w:lastRenderedPageBreak/>
        <w:t>如果想推出界面但只增加一个球队，会提出下面的提示：</w:t>
      </w:r>
    </w:p>
    <w:p w14:paraId="651B3ACE" w14:textId="27A58F5F" w:rsidR="003D56ED" w:rsidRDefault="003D56ED" w:rsidP="00C76316">
      <w:pPr>
        <w:rPr>
          <w:rFonts w:hint="eastAsia"/>
        </w:rPr>
      </w:pPr>
      <w:r w:rsidRPr="003D56ED">
        <w:drawing>
          <wp:inline distT="0" distB="0" distL="0" distR="0" wp14:anchorId="1579E6BD" wp14:editId="14B48633">
            <wp:extent cx="5943600" cy="2098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97A" w14:textId="77777777" w:rsidR="003D56ED" w:rsidRDefault="003D56ED" w:rsidP="00C76316">
      <w:pPr>
        <w:rPr>
          <w:rFonts w:hint="eastAsia"/>
        </w:rPr>
      </w:pPr>
    </w:p>
    <w:p w14:paraId="78FA9043" w14:textId="77777777" w:rsidR="003D56ED" w:rsidRDefault="003D56ED" w:rsidP="00C76316"/>
    <w:p w14:paraId="47915209" w14:textId="620DF6DE" w:rsidR="003D56ED" w:rsidRDefault="003D56ED" w:rsidP="00C76316">
      <w:pPr>
        <w:rPr>
          <w:rFonts w:hint="eastAsia"/>
        </w:rPr>
      </w:pPr>
      <w:r>
        <w:rPr>
          <w:rFonts w:hint="eastAsia"/>
        </w:rPr>
        <w:t>然后下面是</w:t>
      </w:r>
      <w:r w:rsidR="005E7F21">
        <w:rPr>
          <w:rFonts w:hint="eastAsia"/>
        </w:rPr>
        <w:t>编辑比赛信息的界面，就能加上</w:t>
      </w:r>
      <w:r w:rsidR="005E7F21">
        <w:rPr>
          <w:rFonts w:hint="eastAsia"/>
        </w:rPr>
        <w:t xml:space="preserve"> TEAM</w:t>
      </w:r>
      <w:r w:rsidR="005E7F21">
        <w:t xml:space="preserve">_ID </w:t>
      </w:r>
      <w:r w:rsidR="005E7F21">
        <w:rPr>
          <w:rFonts w:hint="eastAsia"/>
        </w:rPr>
        <w:t>球队身份证号，得分信息，评论，和输赢状态。</w:t>
      </w:r>
    </w:p>
    <w:p w14:paraId="27FF23EA" w14:textId="4CC496B6" w:rsidR="003D56ED" w:rsidRDefault="003D56ED" w:rsidP="00C76316">
      <w:r w:rsidRPr="003D56ED">
        <w:drawing>
          <wp:inline distT="0" distB="0" distL="0" distR="0" wp14:anchorId="39A2E668" wp14:editId="300BB4AA">
            <wp:extent cx="5943600" cy="2664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ABD2" w14:textId="6A2B1DBF" w:rsidR="005E7F21" w:rsidRDefault="005E7F21" w:rsidP="00C76316"/>
    <w:p w14:paraId="132115A3" w14:textId="21E546D9" w:rsidR="001B4BC8" w:rsidRDefault="001B4BC8" w:rsidP="00C76316">
      <w:pPr>
        <w:rPr>
          <w:rFonts w:hint="eastAsia"/>
        </w:rPr>
      </w:pPr>
      <w:r>
        <w:rPr>
          <w:rFonts w:hint="eastAsia"/>
        </w:rPr>
        <w:t>接着，下一个是比赛门票的界面，就表示所买票的人。（其实有筛选的功能，但因为筛选功能有问题，就被删掉）</w:t>
      </w:r>
    </w:p>
    <w:p w14:paraId="50A1F902" w14:textId="392CF576" w:rsidR="005E7F21" w:rsidRPr="003D56ED" w:rsidRDefault="005E7F21" w:rsidP="00C76316">
      <w:pPr>
        <w:rPr>
          <w:rFonts w:hint="eastAsia"/>
        </w:rPr>
      </w:pPr>
      <w:r w:rsidRPr="005E7F21">
        <w:lastRenderedPageBreak/>
        <w:drawing>
          <wp:inline distT="0" distB="0" distL="0" distR="0" wp14:anchorId="0CD18A75" wp14:editId="3135F829">
            <wp:extent cx="5943600" cy="2942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1274" w14:textId="77777777" w:rsidR="0002316A" w:rsidRDefault="0002316A" w:rsidP="0002316A"/>
    <w:p w14:paraId="5632FAE7" w14:textId="77777777" w:rsidR="00B55BF0" w:rsidRDefault="00B55BF0" w:rsidP="00B55BF0"/>
    <w:p w14:paraId="3CE8C8E3" w14:textId="77777777" w:rsidR="00B55BF0" w:rsidRDefault="00B55BF0" w:rsidP="00B55BF0"/>
    <w:p w14:paraId="628F168F" w14:textId="39CE5D94" w:rsidR="00D95933" w:rsidRDefault="00B55BF0" w:rsidP="00B55BF0">
      <w:r>
        <w:rPr>
          <w:rFonts w:hint="eastAsia"/>
        </w:rPr>
        <w:t>最后是球队积分榜的列表界面，表示所参加比赛目前的赢次数状态：</w:t>
      </w:r>
    </w:p>
    <w:p w14:paraId="494880B8" w14:textId="72603C8E" w:rsidR="00B55BF0" w:rsidRDefault="00B55BF0" w:rsidP="00B55BF0">
      <w:r w:rsidRPr="00B55BF0">
        <w:drawing>
          <wp:inline distT="0" distB="0" distL="0" distR="0" wp14:anchorId="2821F365" wp14:editId="76187CFA">
            <wp:extent cx="5943600" cy="2942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6E8" w14:textId="77777777" w:rsidR="00961287" w:rsidRDefault="00961287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51D1CE60" w14:textId="5E7D2C5C" w:rsidR="00B55BF0" w:rsidRDefault="00B55BF0" w:rsidP="00B55BF0">
      <w:pPr>
        <w:pStyle w:val="Heading1"/>
      </w:pPr>
      <w:r>
        <w:rPr>
          <w:rFonts w:hint="eastAsia"/>
        </w:rPr>
        <w:lastRenderedPageBreak/>
        <w:t>访客访问</w:t>
      </w:r>
    </w:p>
    <w:p w14:paraId="27E7C208" w14:textId="77777777" w:rsidR="00B55BF0" w:rsidRPr="00B55BF0" w:rsidRDefault="00B55BF0" w:rsidP="00B55BF0"/>
    <w:p w14:paraId="0B5A231C" w14:textId="010B6495" w:rsidR="00B55BF0" w:rsidRDefault="00B55BF0" w:rsidP="00B55BF0">
      <w:pPr>
        <w:jc w:val="center"/>
      </w:pPr>
      <w:r w:rsidRPr="00B55BF0">
        <w:drawing>
          <wp:inline distT="0" distB="0" distL="0" distR="0" wp14:anchorId="3A38AD74" wp14:editId="67383543">
            <wp:extent cx="4926843" cy="4206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8899" cy="42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5A08" w14:textId="1561D9F4" w:rsidR="00B55BF0" w:rsidRDefault="00B55BF0" w:rsidP="00160084">
      <w:r>
        <w:rPr>
          <w:rFonts w:hint="eastAsia"/>
        </w:rPr>
        <w:t>最后有访客访问的界面，就表示</w:t>
      </w:r>
      <w:r w:rsidR="00160084">
        <w:rPr>
          <w:rFonts w:hint="eastAsia"/>
        </w:rPr>
        <w:t>比赛日程的列表和预定</w:t>
      </w:r>
      <w:r w:rsidR="00160084">
        <w:rPr>
          <w:rFonts w:hint="eastAsia"/>
        </w:rPr>
        <w:t>/</w:t>
      </w:r>
      <w:r w:rsidR="00160084">
        <w:rPr>
          <w:rFonts w:hint="eastAsia"/>
        </w:rPr>
        <w:t>买票的表。在日程表上能双击，就表现被选比赛的球队信息</w:t>
      </w:r>
      <w:r w:rsidR="00160084">
        <w:rPr>
          <w:rFonts w:hint="eastAsia"/>
        </w:rPr>
        <w:t>:</w:t>
      </w:r>
    </w:p>
    <w:p w14:paraId="4D72D403" w14:textId="477D3595" w:rsidR="00CD63C0" w:rsidRDefault="00160084" w:rsidP="002E6D46">
      <w:pPr>
        <w:jc w:val="center"/>
      </w:pPr>
      <w:r w:rsidRPr="00160084">
        <w:drawing>
          <wp:inline distT="0" distB="0" distL="0" distR="0" wp14:anchorId="1D2FB9FF" wp14:editId="57210AE4">
            <wp:extent cx="3235886" cy="27660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0" cy="27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6604" w14:textId="75CCD0CA" w:rsidR="00CD63C0" w:rsidRDefault="00CD63C0" w:rsidP="00160084">
      <w:r>
        <w:rPr>
          <w:rFonts w:hint="eastAsia"/>
        </w:rPr>
        <w:lastRenderedPageBreak/>
        <w:t>买票时能写想看的</w:t>
      </w:r>
      <w:r>
        <w:rPr>
          <w:rFonts w:hint="eastAsia"/>
        </w:rPr>
        <w:t>m</w:t>
      </w:r>
      <w:r>
        <w:t>atch_id (</w:t>
      </w:r>
      <w:r>
        <w:rPr>
          <w:rFonts w:hint="eastAsia"/>
        </w:rPr>
        <w:t>比赛号</w:t>
      </w:r>
      <w:r>
        <w:rPr>
          <w:rFonts w:hint="eastAsia"/>
        </w:rPr>
        <w:t xml:space="preserve">) </w:t>
      </w:r>
      <w:r>
        <w:rPr>
          <w:rFonts w:hint="eastAsia"/>
        </w:rPr>
        <w:t>，名字，和日期。接着能单击“买票</w:t>
      </w:r>
      <w:r>
        <w:t xml:space="preserve"> </w:t>
      </w:r>
      <w:r>
        <w:rPr>
          <w:rFonts w:hint="eastAsia"/>
        </w:rPr>
        <w:t>”的按钮，提出下面的提示（提醒</w:t>
      </w:r>
      <w:r>
        <w:rPr>
          <w:rFonts w:hint="eastAsia"/>
        </w:rPr>
        <w:t xml:space="preserve"> ma</w:t>
      </w:r>
      <w:r>
        <w:t xml:space="preserve">tch_id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ticket_id </w:t>
      </w:r>
      <w:r>
        <w:rPr>
          <w:rFonts w:hint="eastAsia"/>
        </w:rPr>
        <w:t>的信息）：</w:t>
      </w:r>
    </w:p>
    <w:p w14:paraId="22D82128" w14:textId="493C5008" w:rsidR="00CD63C0" w:rsidRDefault="00CD63C0" w:rsidP="00160084">
      <w:r w:rsidRPr="00CD63C0">
        <w:drawing>
          <wp:inline distT="0" distB="0" distL="0" distR="0" wp14:anchorId="18F583FF" wp14:editId="50C6CDAA">
            <wp:extent cx="5943600" cy="5123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DB0" w14:textId="009A8678" w:rsidR="00CD63C0" w:rsidRDefault="00CD63C0" w:rsidP="00160084"/>
    <w:p w14:paraId="7955E519" w14:textId="77777777" w:rsidR="00CD63C0" w:rsidRDefault="00CD63C0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164C7D00" w14:textId="2BB0D05E" w:rsidR="00CD63C0" w:rsidRDefault="00CD63C0" w:rsidP="00CD63C0">
      <w:pPr>
        <w:pStyle w:val="Heading1"/>
      </w:pPr>
      <w:r>
        <w:rPr>
          <w:rFonts w:hint="eastAsia"/>
        </w:rPr>
        <w:lastRenderedPageBreak/>
        <w:t>补充说明</w:t>
      </w:r>
    </w:p>
    <w:p w14:paraId="74B5C186" w14:textId="7DFFA336" w:rsidR="00CD63C0" w:rsidRDefault="00CD63C0" w:rsidP="00CD63C0">
      <w:r>
        <w:rPr>
          <w:rFonts w:hint="eastAsia"/>
        </w:rPr>
        <w:t>目前可以登录账户：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3C0" w14:paraId="5AC53FB7" w14:textId="3DA1B69F" w:rsidTr="00CD63C0">
        <w:tc>
          <w:tcPr>
            <w:tcW w:w="3116" w:type="dxa"/>
          </w:tcPr>
          <w:p w14:paraId="77A2FC0A" w14:textId="1039C417" w:rsidR="00CD63C0" w:rsidRDefault="00CD63C0" w:rsidP="00CD63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身份</w:t>
            </w:r>
          </w:p>
        </w:tc>
        <w:tc>
          <w:tcPr>
            <w:tcW w:w="3117" w:type="dxa"/>
          </w:tcPr>
          <w:p w14:paraId="42ABFAE7" w14:textId="66F0E2BB" w:rsidR="00CD63C0" w:rsidRDefault="00CD63C0" w:rsidP="00CD63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用户证号</w:t>
            </w:r>
          </w:p>
        </w:tc>
        <w:tc>
          <w:tcPr>
            <w:tcW w:w="3117" w:type="dxa"/>
          </w:tcPr>
          <w:p w14:paraId="7FE7D364" w14:textId="4EE9E440" w:rsidR="00CD63C0" w:rsidRDefault="00CD63C0" w:rsidP="00CD63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 w:rsidR="00CD63C0" w14:paraId="669B4137" w14:textId="7BA5972A" w:rsidTr="00CD63C0">
        <w:tc>
          <w:tcPr>
            <w:tcW w:w="3116" w:type="dxa"/>
            <w:vMerge w:val="restart"/>
          </w:tcPr>
          <w:p w14:paraId="4CB84439" w14:textId="77777777" w:rsidR="00CD63C0" w:rsidRDefault="00CD63C0" w:rsidP="00CD63C0">
            <w:pPr>
              <w:jc w:val="center"/>
            </w:pPr>
          </w:p>
          <w:p w14:paraId="5C2A3A7A" w14:textId="47380F85" w:rsidR="00CD63C0" w:rsidRDefault="00CD63C0" w:rsidP="00CD63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球队</w:t>
            </w:r>
          </w:p>
        </w:tc>
        <w:tc>
          <w:tcPr>
            <w:tcW w:w="3117" w:type="dxa"/>
          </w:tcPr>
          <w:p w14:paraId="5B1242D8" w14:textId="7E2584FA" w:rsidR="00CD63C0" w:rsidRDefault="00CD63C0" w:rsidP="00CD63C0">
            <w:pPr>
              <w:rPr>
                <w:rFonts w:hint="eastAsia"/>
              </w:rPr>
            </w:pPr>
            <w:r>
              <w:t>T0001</w:t>
            </w:r>
          </w:p>
        </w:tc>
        <w:tc>
          <w:tcPr>
            <w:tcW w:w="3117" w:type="dxa"/>
          </w:tcPr>
          <w:p w14:paraId="1AA51F92" w14:textId="2942F07A" w:rsidR="00CD63C0" w:rsidRDefault="00CD63C0" w:rsidP="00CD63C0">
            <w:pPr>
              <w:rPr>
                <w:rFonts w:hint="eastAsia"/>
              </w:rPr>
            </w:pPr>
            <w:r>
              <w:t>T0001PASS</w:t>
            </w:r>
          </w:p>
        </w:tc>
      </w:tr>
      <w:tr w:rsidR="00CD63C0" w14:paraId="51F2477E" w14:textId="4BB8DA83" w:rsidTr="00CD63C0">
        <w:tc>
          <w:tcPr>
            <w:tcW w:w="3116" w:type="dxa"/>
            <w:vMerge/>
          </w:tcPr>
          <w:p w14:paraId="6D21D8A2" w14:textId="77777777" w:rsidR="00CD63C0" w:rsidRDefault="00CD63C0" w:rsidP="00CD63C0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4680B025" w14:textId="05BC122C" w:rsidR="00CD63C0" w:rsidRDefault="00CD63C0" w:rsidP="00CD63C0">
            <w:pPr>
              <w:rPr>
                <w:rFonts w:hint="eastAsia"/>
              </w:rPr>
            </w:pPr>
            <w:r>
              <w:t>T0002</w:t>
            </w:r>
          </w:p>
        </w:tc>
        <w:tc>
          <w:tcPr>
            <w:tcW w:w="3117" w:type="dxa"/>
          </w:tcPr>
          <w:p w14:paraId="0DA3AF75" w14:textId="378B9AEB" w:rsidR="00CD63C0" w:rsidRDefault="00CD63C0" w:rsidP="00CD63C0">
            <w:pPr>
              <w:rPr>
                <w:rFonts w:hint="eastAsia"/>
              </w:rPr>
            </w:pPr>
            <w:r>
              <w:t>T000</w:t>
            </w:r>
            <w:r>
              <w:t>2</w:t>
            </w:r>
            <w:r>
              <w:t>PASS</w:t>
            </w:r>
          </w:p>
        </w:tc>
      </w:tr>
      <w:tr w:rsidR="00CD63C0" w14:paraId="0E0780B3" w14:textId="5B8EC324" w:rsidTr="00CD63C0">
        <w:tc>
          <w:tcPr>
            <w:tcW w:w="3116" w:type="dxa"/>
            <w:vMerge/>
          </w:tcPr>
          <w:p w14:paraId="56AD949F" w14:textId="77777777" w:rsidR="00CD63C0" w:rsidRDefault="00CD63C0" w:rsidP="00CD63C0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5C2B8E86" w14:textId="2000D21A" w:rsidR="00CD63C0" w:rsidRDefault="00CD63C0" w:rsidP="00CD63C0">
            <w:pPr>
              <w:rPr>
                <w:rFonts w:hint="eastAsia"/>
              </w:rPr>
            </w:pPr>
            <w:r>
              <w:t>T0003</w:t>
            </w:r>
          </w:p>
        </w:tc>
        <w:tc>
          <w:tcPr>
            <w:tcW w:w="3117" w:type="dxa"/>
          </w:tcPr>
          <w:p w14:paraId="0EE1194B" w14:textId="1C82EB98" w:rsidR="00CD63C0" w:rsidRDefault="00CD63C0" w:rsidP="00CD63C0">
            <w:pPr>
              <w:rPr>
                <w:rFonts w:hint="eastAsia"/>
              </w:rPr>
            </w:pPr>
            <w:r>
              <w:t>T000</w:t>
            </w:r>
            <w:r>
              <w:t>3</w:t>
            </w:r>
            <w:r>
              <w:t>PASS</w:t>
            </w:r>
          </w:p>
        </w:tc>
      </w:tr>
      <w:tr w:rsidR="00CD63C0" w14:paraId="4945BFDB" w14:textId="6C940439" w:rsidTr="00CD63C0">
        <w:tc>
          <w:tcPr>
            <w:tcW w:w="3116" w:type="dxa"/>
            <w:vMerge/>
          </w:tcPr>
          <w:p w14:paraId="50E11A95" w14:textId="77777777" w:rsidR="00CD63C0" w:rsidRDefault="00CD63C0" w:rsidP="00CD63C0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66C5B1E0" w14:textId="308B76A6" w:rsidR="00CD63C0" w:rsidRDefault="00CD63C0" w:rsidP="00CD63C0">
            <w:pPr>
              <w:rPr>
                <w:rFonts w:hint="eastAsia"/>
              </w:rPr>
            </w:pPr>
            <w:r>
              <w:t>T0004</w:t>
            </w:r>
          </w:p>
        </w:tc>
        <w:tc>
          <w:tcPr>
            <w:tcW w:w="3117" w:type="dxa"/>
          </w:tcPr>
          <w:p w14:paraId="0572DE78" w14:textId="26BCE394" w:rsidR="00CD63C0" w:rsidRDefault="00CD63C0" w:rsidP="00CD63C0">
            <w:pPr>
              <w:rPr>
                <w:rFonts w:hint="eastAsia"/>
              </w:rPr>
            </w:pPr>
            <w:r>
              <w:t>T000</w:t>
            </w:r>
            <w:r>
              <w:t>4</w:t>
            </w:r>
            <w:r>
              <w:t>PASS</w:t>
            </w:r>
          </w:p>
        </w:tc>
      </w:tr>
      <w:tr w:rsidR="00CD63C0" w14:paraId="7631C15B" w14:textId="22CD5A77" w:rsidTr="00CD63C0">
        <w:tc>
          <w:tcPr>
            <w:tcW w:w="3116" w:type="dxa"/>
            <w:vMerge w:val="restart"/>
          </w:tcPr>
          <w:p w14:paraId="678D2B6B" w14:textId="77777777" w:rsidR="00CD63C0" w:rsidRDefault="00CD63C0" w:rsidP="00CD63C0">
            <w:pPr>
              <w:jc w:val="center"/>
            </w:pPr>
          </w:p>
          <w:p w14:paraId="5C34D8DA" w14:textId="77777777" w:rsidR="00CD63C0" w:rsidRDefault="00CD63C0" w:rsidP="00CD63C0">
            <w:pPr>
              <w:jc w:val="center"/>
            </w:pPr>
          </w:p>
          <w:p w14:paraId="51CE9FF4" w14:textId="77777777" w:rsidR="00CD63C0" w:rsidRDefault="00CD63C0" w:rsidP="00CD63C0">
            <w:pPr>
              <w:jc w:val="center"/>
            </w:pPr>
          </w:p>
          <w:p w14:paraId="384D264A" w14:textId="77777777" w:rsidR="00CD63C0" w:rsidRDefault="00CD63C0" w:rsidP="00CD63C0">
            <w:pPr>
              <w:jc w:val="center"/>
            </w:pPr>
          </w:p>
          <w:p w14:paraId="0294A279" w14:textId="77777777" w:rsidR="00CD63C0" w:rsidRDefault="00CD63C0" w:rsidP="00CD63C0">
            <w:pPr>
              <w:jc w:val="center"/>
            </w:pPr>
          </w:p>
          <w:p w14:paraId="13DE1A77" w14:textId="02C2B489" w:rsidR="00CD63C0" w:rsidRDefault="00CD63C0" w:rsidP="00CD63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委员会</w:t>
            </w:r>
          </w:p>
        </w:tc>
        <w:tc>
          <w:tcPr>
            <w:tcW w:w="3117" w:type="dxa"/>
          </w:tcPr>
          <w:p w14:paraId="4AA9FBE8" w14:textId="7ACC9216" w:rsidR="00CD63C0" w:rsidRDefault="00CD63C0" w:rsidP="00CD63C0">
            <w:pPr>
              <w:rPr>
                <w:rFonts w:hint="eastAsia"/>
              </w:rPr>
            </w:pPr>
            <w:r>
              <w:t>S0001</w:t>
            </w:r>
          </w:p>
        </w:tc>
        <w:tc>
          <w:tcPr>
            <w:tcW w:w="3117" w:type="dxa"/>
          </w:tcPr>
          <w:p w14:paraId="3B145BE6" w14:textId="6AFF37A4" w:rsidR="00CD63C0" w:rsidRDefault="000D28E2" w:rsidP="00CD63C0">
            <w:pPr>
              <w:rPr>
                <w:rFonts w:hint="eastAsia"/>
              </w:rPr>
            </w:pPr>
            <w:r>
              <w:t>S0001PASS</w:t>
            </w:r>
          </w:p>
        </w:tc>
      </w:tr>
      <w:tr w:rsidR="000D28E2" w14:paraId="0C292552" w14:textId="17166A23" w:rsidTr="00CD63C0">
        <w:tc>
          <w:tcPr>
            <w:tcW w:w="3116" w:type="dxa"/>
            <w:vMerge/>
          </w:tcPr>
          <w:p w14:paraId="6DD3A43C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6B508C74" w14:textId="60A3BC86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2</w:t>
            </w:r>
          </w:p>
        </w:tc>
        <w:tc>
          <w:tcPr>
            <w:tcW w:w="3117" w:type="dxa"/>
          </w:tcPr>
          <w:p w14:paraId="51F2838D" w14:textId="582A707C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2</w:t>
            </w:r>
            <w:r>
              <w:t>PASS</w:t>
            </w:r>
          </w:p>
        </w:tc>
      </w:tr>
      <w:tr w:rsidR="000D28E2" w14:paraId="6EEDF97C" w14:textId="5FAD92F6" w:rsidTr="00CD63C0">
        <w:tc>
          <w:tcPr>
            <w:tcW w:w="3116" w:type="dxa"/>
            <w:vMerge/>
          </w:tcPr>
          <w:p w14:paraId="218972EA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310A305C" w14:textId="615DFF9F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3</w:t>
            </w:r>
          </w:p>
        </w:tc>
        <w:tc>
          <w:tcPr>
            <w:tcW w:w="3117" w:type="dxa"/>
          </w:tcPr>
          <w:p w14:paraId="20EBBFEF" w14:textId="3F290E0A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3</w:t>
            </w:r>
            <w:r>
              <w:t>PASS</w:t>
            </w:r>
          </w:p>
        </w:tc>
      </w:tr>
      <w:tr w:rsidR="000D28E2" w14:paraId="17A3C23F" w14:textId="77777777" w:rsidTr="00CD63C0">
        <w:tc>
          <w:tcPr>
            <w:tcW w:w="3116" w:type="dxa"/>
            <w:vMerge/>
          </w:tcPr>
          <w:p w14:paraId="7100B50C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432E8877" w14:textId="066DC4FF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4</w:t>
            </w:r>
          </w:p>
        </w:tc>
        <w:tc>
          <w:tcPr>
            <w:tcW w:w="3117" w:type="dxa"/>
          </w:tcPr>
          <w:p w14:paraId="6B3627DA" w14:textId="6ABB3401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4</w:t>
            </w:r>
            <w:r>
              <w:t>PASS</w:t>
            </w:r>
          </w:p>
        </w:tc>
      </w:tr>
      <w:tr w:rsidR="000D28E2" w14:paraId="75C380E6" w14:textId="77777777" w:rsidTr="00CD63C0">
        <w:tc>
          <w:tcPr>
            <w:tcW w:w="3116" w:type="dxa"/>
            <w:vMerge/>
          </w:tcPr>
          <w:p w14:paraId="77AFC293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2CC88162" w14:textId="5AE4AA97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5</w:t>
            </w:r>
          </w:p>
        </w:tc>
        <w:tc>
          <w:tcPr>
            <w:tcW w:w="3117" w:type="dxa"/>
          </w:tcPr>
          <w:p w14:paraId="2318495F" w14:textId="2E2A0E2A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5</w:t>
            </w:r>
            <w:r>
              <w:t>PASS</w:t>
            </w:r>
          </w:p>
        </w:tc>
      </w:tr>
      <w:tr w:rsidR="000D28E2" w14:paraId="0A0C8AA1" w14:textId="77777777" w:rsidTr="00CD63C0">
        <w:tc>
          <w:tcPr>
            <w:tcW w:w="3116" w:type="dxa"/>
            <w:vMerge/>
          </w:tcPr>
          <w:p w14:paraId="61F20DEF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1E0D78B8" w14:textId="5E9CD0F0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6</w:t>
            </w:r>
          </w:p>
        </w:tc>
        <w:tc>
          <w:tcPr>
            <w:tcW w:w="3117" w:type="dxa"/>
          </w:tcPr>
          <w:p w14:paraId="05DCFE18" w14:textId="027FA68E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6</w:t>
            </w:r>
            <w:r>
              <w:t>PASS</w:t>
            </w:r>
          </w:p>
        </w:tc>
      </w:tr>
      <w:tr w:rsidR="000D28E2" w14:paraId="0BE66047" w14:textId="77777777" w:rsidTr="00CD63C0">
        <w:tc>
          <w:tcPr>
            <w:tcW w:w="3116" w:type="dxa"/>
            <w:vMerge/>
          </w:tcPr>
          <w:p w14:paraId="5534CF40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65FF9FBE" w14:textId="7AC6CC78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7</w:t>
            </w:r>
          </w:p>
        </w:tc>
        <w:tc>
          <w:tcPr>
            <w:tcW w:w="3117" w:type="dxa"/>
          </w:tcPr>
          <w:p w14:paraId="1AA01F88" w14:textId="10ACEE44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7</w:t>
            </w:r>
            <w:r>
              <w:t>PASS</w:t>
            </w:r>
          </w:p>
        </w:tc>
      </w:tr>
      <w:tr w:rsidR="000D28E2" w14:paraId="51163239" w14:textId="77777777" w:rsidTr="00CD63C0">
        <w:tc>
          <w:tcPr>
            <w:tcW w:w="3116" w:type="dxa"/>
            <w:vMerge/>
          </w:tcPr>
          <w:p w14:paraId="085C3589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547E8ED4" w14:textId="6BE54FED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8</w:t>
            </w:r>
          </w:p>
        </w:tc>
        <w:tc>
          <w:tcPr>
            <w:tcW w:w="3117" w:type="dxa"/>
          </w:tcPr>
          <w:p w14:paraId="163A2E7D" w14:textId="2C6BF763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8</w:t>
            </w:r>
            <w:r>
              <w:t>PASS</w:t>
            </w:r>
          </w:p>
        </w:tc>
      </w:tr>
      <w:tr w:rsidR="000D28E2" w14:paraId="5A221DBE" w14:textId="77777777" w:rsidTr="00CD63C0">
        <w:tc>
          <w:tcPr>
            <w:tcW w:w="3116" w:type="dxa"/>
            <w:vMerge/>
          </w:tcPr>
          <w:p w14:paraId="2DF580DB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3E5D143F" w14:textId="3839F85D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>
              <w:t>9</w:t>
            </w:r>
          </w:p>
        </w:tc>
        <w:tc>
          <w:tcPr>
            <w:tcW w:w="3117" w:type="dxa"/>
          </w:tcPr>
          <w:p w14:paraId="13DE81B1" w14:textId="6C2996FA" w:rsidR="000D28E2" w:rsidRDefault="000D28E2" w:rsidP="000D28E2">
            <w:pPr>
              <w:rPr>
                <w:rFonts w:hint="eastAsia"/>
              </w:rPr>
            </w:pPr>
            <w:r>
              <w:t>S000</w:t>
            </w:r>
            <w:r w:rsidR="00E650ED">
              <w:t>9</w:t>
            </w:r>
            <w:r>
              <w:t>PASS</w:t>
            </w:r>
          </w:p>
        </w:tc>
      </w:tr>
      <w:tr w:rsidR="000D28E2" w14:paraId="4AF54694" w14:textId="77777777" w:rsidTr="00CD63C0">
        <w:tc>
          <w:tcPr>
            <w:tcW w:w="3116" w:type="dxa"/>
            <w:vMerge/>
          </w:tcPr>
          <w:p w14:paraId="3A21357B" w14:textId="77777777" w:rsidR="000D28E2" w:rsidRDefault="000D28E2" w:rsidP="000D28E2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270D7D89" w14:textId="6A47B40B" w:rsidR="000D28E2" w:rsidRDefault="000D28E2" w:rsidP="000D28E2">
            <w:pPr>
              <w:rPr>
                <w:rFonts w:hint="eastAsia"/>
              </w:rPr>
            </w:pPr>
            <w:r>
              <w:t>S00</w:t>
            </w:r>
            <w:r>
              <w:t>10</w:t>
            </w:r>
          </w:p>
        </w:tc>
        <w:tc>
          <w:tcPr>
            <w:tcW w:w="3117" w:type="dxa"/>
          </w:tcPr>
          <w:p w14:paraId="4B95C00B" w14:textId="26F8D3FE" w:rsidR="000D28E2" w:rsidRDefault="000D28E2" w:rsidP="000D28E2">
            <w:pPr>
              <w:rPr>
                <w:rFonts w:hint="eastAsia"/>
              </w:rPr>
            </w:pPr>
            <w:r>
              <w:t>S00</w:t>
            </w:r>
            <w:r w:rsidR="00E650ED">
              <w:t>10</w:t>
            </w:r>
            <w:r>
              <w:t>PASS</w:t>
            </w:r>
          </w:p>
        </w:tc>
      </w:tr>
    </w:tbl>
    <w:p w14:paraId="2F7C46F0" w14:textId="77777777" w:rsidR="00CD63C0" w:rsidRDefault="00CD63C0" w:rsidP="00CD63C0">
      <w:pPr>
        <w:rPr>
          <w:rFonts w:hint="eastAsia"/>
        </w:rPr>
      </w:pPr>
    </w:p>
    <w:p w14:paraId="17BF9D81" w14:textId="77777777" w:rsidR="00CD63C0" w:rsidRDefault="00CD63C0" w:rsidP="00CD63C0">
      <w:pPr>
        <w:rPr>
          <w:rFonts w:hint="eastAsia"/>
        </w:rPr>
      </w:pPr>
    </w:p>
    <w:p w14:paraId="77B8D18B" w14:textId="77777777" w:rsidR="00CD63C0" w:rsidRPr="00CD63C0" w:rsidRDefault="00CD63C0" w:rsidP="00CD63C0">
      <w:pPr>
        <w:rPr>
          <w:rFonts w:hint="eastAsia"/>
        </w:rPr>
      </w:pPr>
    </w:p>
    <w:p w14:paraId="3BBCE5B6" w14:textId="77777777" w:rsidR="00CD63C0" w:rsidRDefault="00CD63C0" w:rsidP="00160084"/>
    <w:p w14:paraId="31F73A5F" w14:textId="77777777" w:rsidR="00160084" w:rsidRPr="00B55BF0" w:rsidRDefault="00160084" w:rsidP="00160084">
      <w:pPr>
        <w:rPr>
          <w:rFonts w:hint="eastAsia"/>
        </w:rPr>
      </w:pPr>
    </w:p>
    <w:p w14:paraId="185354FF" w14:textId="77777777" w:rsidR="00B55BF0" w:rsidRDefault="00B55BF0" w:rsidP="00B55BF0">
      <w:pPr>
        <w:rPr>
          <w:rFonts w:hint="eastAsia"/>
        </w:rPr>
      </w:pPr>
    </w:p>
    <w:p w14:paraId="4AAC7894" w14:textId="77777777" w:rsidR="006B7CA5" w:rsidRDefault="006B7CA5" w:rsidP="006B7CA5">
      <w:pPr>
        <w:jc w:val="left"/>
        <w:rPr>
          <w:rFonts w:hint="eastAsia"/>
        </w:rPr>
      </w:pPr>
    </w:p>
    <w:p w14:paraId="33F00117" w14:textId="016A508C" w:rsidR="006B7CA5" w:rsidRPr="006B7CA5" w:rsidRDefault="006B7CA5" w:rsidP="006B7CA5">
      <w:pPr>
        <w:rPr>
          <w:rFonts w:hint="eastAsia"/>
        </w:rPr>
      </w:pPr>
    </w:p>
    <w:sectPr w:rsidR="006B7CA5" w:rsidRPr="006B7CA5" w:rsidSect="005D49F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3233" w14:textId="77777777" w:rsidR="00554471" w:rsidRDefault="00554471" w:rsidP="00FC5E4F">
      <w:pPr>
        <w:spacing w:after="0" w:line="240" w:lineRule="auto"/>
      </w:pPr>
      <w:r>
        <w:separator/>
      </w:r>
    </w:p>
  </w:endnote>
  <w:endnote w:type="continuationSeparator" w:id="0">
    <w:p w14:paraId="1405D4EC" w14:textId="77777777" w:rsidR="00554471" w:rsidRDefault="00554471" w:rsidP="00FC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050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512F96" w14:textId="77777777" w:rsidR="0072117B" w:rsidRDefault="007211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B5DBD" w14:textId="77777777" w:rsidR="0072117B" w:rsidRDefault="00721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71752" w14:textId="77777777" w:rsidR="00554471" w:rsidRDefault="00554471" w:rsidP="00FC5E4F">
      <w:pPr>
        <w:spacing w:after="0" w:line="240" w:lineRule="auto"/>
      </w:pPr>
      <w:r>
        <w:separator/>
      </w:r>
    </w:p>
  </w:footnote>
  <w:footnote w:type="continuationSeparator" w:id="0">
    <w:p w14:paraId="619F3EE2" w14:textId="77777777" w:rsidR="00554471" w:rsidRDefault="00554471" w:rsidP="00FC5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49B7E" w14:textId="3619E5A9" w:rsidR="0072117B" w:rsidRPr="005C25D5" w:rsidRDefault="0072117B" w:rsidP="005C25D5">
    <w:pPr>
      <w:pStyle w:val="Header"/>
    </w:pPr>
    <w:r>
      <w:fldChar w:fldCharType="begin"/>
    </w:r>
    <w:r>
      <w:instrText xml:space="preserve"> </w:instrText>
    </w:r>
    <w:r>
      <w:rPr>
        <w:rFonts w:hint="eastAsia"/>
      </w:rPr>
      <w:instrText>TIME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</w:instrText>
    </w:r>
    <w:r>
      <w:instrText xml:space="preserve"> </w:instrText>
    </w:r>
    <w:r>
      <w:fldChar w:fldCharType="separate"/>
    </w:r>
    <w:r w:rsidR="000C7AF4">
      <w:rPr>
        <w:rFonts w:hint="eastAsia"/>
        <w:noProof/>
      </w:rPr>
      <w:t>2022</w:t>
    </w:r>
    <w:r w:rsidR="000C7AF4">
      <w:rPr>
        <w:rFonts w:hint="eastAsia"/>
        <w:noProof/>
      </w:rPr>
      <w:t>年</w:t>
    </w:r>
    <w:r w:rsidR="000C7AF4">
      <w:rPr>
        <w:rFonts w:hint="eastAsia"/>
        <w:noProof/>
      </w:rPr>
      <w:t>1</w:t>
    </w:r>
    <w:r w:rsidR="000C7AF4">
      <w:rPr>
        <w:rFonts w:hint="eastAsia"/>
        <w:noProof/>
      </w:rPr>
      <w:t>月</w:t>
    </w:r>
    <w:r w:rsidR="000C7AF4">
      <w:rPr>
        <w:rFonts w:hint="eastAsia"/>
        <w:noProof/>
      </w:rPr>
      <w:t>3</w:t>
    </w:r>
    <w:r w:rsidR="000C7AF4">
      <w:rPr>
        <w:rFonts w:hint="eastAsia"/>
        <w:noProof/>
      </w:rPr>
      <w:t>日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BB7"/>
    <w:multiLevelType w:val="hybridMultilevel"/>
    <w:tmpl w:val="458464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9439D4"/>
    <w:multiLevelType w:val="hybridMultilevel"/>
    <w:tmpl w:val="7E88B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4945"/>
    <w:multiLevelType w:val="hybridMultilevel"/>
    <w:tmpl w:val="0D082A56"/>
    <w:lvl w:ilvl="0" w:tplc="9812973A">
      <w:start w:val="1"/>
      <w:numFmt w:val="decimal"/>
      <w:lvlText w:val="%1."/>
      <w:lvlJc w:val="left"/>
      <w:pPr>
        <w:ind w:left="82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3" w15:restartNumberingAfterBreak="0">
    <w:nsid w:val="0BC945AB"/>
    <w:multiLevelType w:val="multilevel"/>
    <w:tmpl w:val="C1A088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512281"/>
    <w:multiLevelType w:val="hybridMultilevel"/>
    <w:tmpl w:val="AC3E6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83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6B291F"/>
    <w:multiLevelType w:val="hybridMultilevel"/>
    <w:tmpl w:val="2098C2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01B4E"/>
    <w:multiLevelType w:val="hybridMultilevel"/>
    <w:tmpl w:val="A3B86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47B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6C13F9"/>
    <w:multiLevelType w:val="hybridMultilevel"/>
    <w:tmpl w:val="BD4EF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E153E"/>
    <w:multiLevelType w:val="hybridMultilevel"/>
    <w:tmpl w:val="66FA0DAA"/>
    <w:lvl w:ilvl="0" w:tplc="0806422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B0B92"/>
    <w:multiLevelType w:val="hybridMultilevel"/>
    <w:tmpl w:val="FF20F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A27FD"/>
    <w:multiLevelType w:val="hybridMultilevel"/>
    <w:tmpl w:val="D9181B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459F"/>
    <w:multiLevelType w:val="hybridMultilevel"/>
    <w:tmpl w:val="1076F3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A1C26"/>
    <w:multiLevelType w:val="hybridMultilevel"/>
    <w:tmpl w:val="3B4C2F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65D2F"/>
    <w:multiLevelType w:val="hybridMultilevel"/>
    <w:tmpl w:val="4CEC4BDC"/>
    <w:lvl w:ilvl="0" w:tplc="70FABD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415BA"/>
    <w:multiLevelType w:val="multilevel"/>
    <w:tmpl w:val="9A2402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B612C01"/>
    <w:multiLevelType w:val="hybridMultilevel"/>
    <w:tmpl w:val="FD901F12"/>
    <w:lvl w:ilvl="0" w:tplc="7492A5D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91657"/>
    <w:multiLevelType w:val="hybridMultilevel"/>
    <w:tmpl w:val="97F28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E60C9"/>
    <w:multiLevelType w:val="hybridMultilevel"/>
    <w:tmpl w:val="A35A4F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55AD6"/>
    <w:multiLevelType w:val="hybridMultilevel"/>
    <w:tmpl w:val="0290AC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E86E79"/>
    <w:multiLevelType w:val="hybridMultilevel"/>
    <w:tmpl w:val="E354B45E"/>
    <w:lvl w:ilvl="0" w:tplc="173473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E0D90"/>
    <w:multiLevelType w:val="hybridMultilevel"/>
    <w:tmpl w:val="ECE6C5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BD2FC1"/>
    <w:multiLevelType w:val="hybridMultilevel"/>
    <w:tmpl w:val="5E80CB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7C7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16B1BB4"/>
    <w:multiLevelType w:val="hybridMultilevel"/>
    <w:tmpl w:val="0E7C18BC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6" w15:restartNumberingAfterBreak="0">
    <w:nsid w:val="64253806"/>
    <w:multiLevelType w:val="hybridMultilevel"/>
    <w:tmpl w:val="EE9C9386"/>
    <w:lvl w:ilvl="0" w:tplc="AB1AB54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675694"/>
    <w:multiLevelType w:val="hybridMultilevel"/>
    <w:tmpl w:val="52DA0BDA"/>
    <w:lvl w:ilvl="0" w:tplc="EFCE45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E6FDD"/>
    <w:multiLevelType w:val="hybridMultilevel"/>
    <w:tmpl w:val="74207560"/>
    <w:lvl w:ilvl="0" w:tplc="58E6D972">
      <w:start w:val="1"/>
      <w:numFmt w:val="bullet"/>
      <w:lvlText w:val="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0EB75E">
      <w:start w:val="1"/>
      <w:numFmt w:val="bullet"/>
      <w:lvlText w:val="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5E0FEE" w:tentative="1">
      <w:start w:val="1"/>
      <w:numFmt w:val="bullet"/>
      <w:lvlText w:val="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6FD44" w:tentative="1">
      <w:start w:val="1"/>
      <w:numFmt w:val="bullet"/>
      <w:lvlText w:val="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F255B0" w:tentative="1">
      <w:start w:val="1"/>
      <w:numFmt w:val="bullet"/>
      <w:lvlText w:val="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FA4C18" w:tentative="1">
      <w:start w:val="1"/>
      <w:numFmt w:val="bullet"/>
      <w:lvlText w:val="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802D1C" w:tentative="1">
      <w:start w:val="1"/>
      <w:numFmt w:val="bullet"/>
      <w:lvlText w:val="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52161C" w:tentative="1">
      <w:start w:val="1"/>
      <w:numFmt w:val="bullet"/>
      <w:lvlText w:val="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0A74A" w:tentative="1">
      <w:start w:val="1"/>
      <w:numFmt w:val="bullet"/>
      <w:lvlText w:val="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C66E53"/>
    <w:multiLevelType w:val="hybridMultilevel"/>
    <w:tmpl w:val="771034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02E57"/>
    <w:multiLevelType w:val="hybridMultilevel"/>
    <w:tmpl w:val="0B286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BE67C1B"/>
    <w:multiLevelType w:val="hybridMultilevel"/>
    <w:tmpl w:val="90BAC9AA"/>
    <w:lvl w:ilvl="0" w:tplc="42783F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2E1EE8"/>
    <w:multiLevelType w:val="hybridMultilevel"/>
    <w:tmpl w:val="91EC6D1E"/>
    <w:lvl w:ilvl="0" w:tplc="B39852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4"/>
  </w:num>
  <w:num w:numId="4">
    <w:abstractNumId w:val="2"/>
  </w:num>
  <w:num w:numId="5">
    <w:abstractNumId w:val="26"/>
  </w:num>
  <w:num w:numId="6">
    <w:abstractNumId w:val="15"/>
  </w:num>
  <w:num w:numId="7">
    <w:abstractNumId w:val="27"/>
  </w:num>
  <w:num w:numId="8">
    <w:abstractNumId w:val="21"/>
  </w:num>
  <w:num w:numId="9">
    <w:abstractNumId w:val="3"/>
  </w:num>
  <w:num w:numId="10">
    <w:abstractNumId w:val="16"/>
  </w:num>
  <w:num w:numId="11">
    <w:abstractNumId w:val="16"/>
  </w:num>
  <w:num w:numId="12">
    <w:abstractNumId w:val="30"/>
  </w:num>
  <w:num w:numId="13">
    <w:abstractNumId w:val="9"/>
  </w:num>
  <w:num w:numId="14">
    <w:abstractNumId w:val="1"/>
  </w:num>
  <w:num w:numId="15">
    <w:abstractNumId w:val="0"/>
  </w:num>
  <w:num w:numId="16">
    <w:abstractNumId w:val="28"/>
  </w:num>
  <w:num w:numId="17">
    <w:abstractNumId w:val="25"/>
  </w:num>
  <w:num w:numId="18">
    <w:abstractNumId w:val="6"/>
  </w:num>
  <w:num w:numId="19">
    <w:abstractNumId w:val="4"/>
  </w:num>
  <w:num w:numId="20">
    <w:abstractNumId w:val="7"/>
  </w:num>
  <w:num w:numId="21">
    <w:abstractNumId w:val="14"/>
  </w:num>
  <w:num w:numId="22">
    <w:abstractNumId w:val="29"/>
  </w:num>
  <w:num w:numId="23">
    <w:abstractNumId w:val="20"/>
  </w:num>
  <w:num w:numId="24">
    <w:abstractNumId w:val="11"/>
  </w:num>
  <w:num w:numId="25">
    <w:abstractNumId w:val="18"/>
  </w:num>
  <w:num w:numId="26">
    <w:abstractNumId w:val="23"/>
  </w:num>
  <w:num w:numId="27">
    <w:abstractNumId w:val="19"/>
  </w:num>
  <w:num w:numId="28">
    <w:abstractNumId w:val="13"/>
  </w:num>
  <w:num w:numId="29">
    <w:abstractNumId w:val="12"/>
  </w:num>
  <w:num w:numId="30">
    <w:abstractNumId w:val="32"/>
  </w:num>
  <w:num w:numId="31">
    <w:abstractNumId w:val="10"/>
  </w:num>
  <w:num w:numId="32">
    <w:abstractNumId w:val="17"/>
  </w:num>
  <w:num w:numId="33">
    <w:abstractNumId w:val="31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5"/>
    <w:rsid w:val="00017483"/>
    <w:rsid w:val="0002316A"/>
    <w:rsid w:val="00027FA2"/>
    <w:rsid w:val="000336D1"/>
    <w:rsid w:val="00040C34"/>
    <w:rsid w:val="000607E1"/>
    <w:rsid w:val="00063B80"/>
    <w:rsid w:val="0006538F"/>
    <w:rsid w:val="00074B4C"/>
    <w:rsid w:val="000A56A0"/>
    <w:rsid w:val="000B134D"/>
    <w:rsid w:val="000B190A"/>
    <w:rsid w:val="000B3111"/>
    <w:rsid w:val="000C7AF4"/>
    <w:rsid w:val="000D28E2"/>
    <w:rsid w:val="000D7730"/>
    <w:rsid w:val="000F5C7C"/>
    <w:rsid w:val="00117C43"/>
    <w:rsid w:val="00130760"/>
    <w:rsid w:val="00131E6F"/>
    <w:rsid w:val="00143339"/>
    <w:rsid w:val="00153F15"/>
    <w:rsid w:val="00160084"/>
    <w:rsid w:val="00161505"/>
    <w:rsid w:val="001B1979"/>
    <w:rsid w:val="001B4BC8"/>
    <w:rsid w:val="001B70A5"/>
    <w:rsid w:val="001B7C35"/>
    <w:rsid w:val="001C4FC8"/>
    <w:rsid w:val="0020673B"/>
    <w:rsid w:val="00211ACF"/>
    <w:rsid w:val="00215956"/>
    <w:rsid w:val="00241234"/>
    <w:rsid w:val="00244264"/>
    <w:rsid w:val="0024503F"/>
    <w:rsid w:val="00245F86"/>
    <w:rsid w:val="0028074B"/>
    <w:rsid w:val="00287D28"/>
    <w:rsid w:val="00292FD3"/>
    <w:rsid w:val="00297342"/>
    <w:rsid w:val="002B7498"/>
    <w:rsid w:val="002C21EF"/>
    <w:rsid w:val="002D2F8F"/>
    <w:rsid w:val="002E6D46"/>
    <w:rsid w:val="002F3F76"/>
    <w:rsid w:val="00303CB7"/>
    <w:rsid w:val="00313146"/>
    <w:rsid w:val="00317A75"/>
    <w:rsid w:val="00334484"/>
    <w:rsid w:val="00335766"/>
    <w:rsid w:val="00342898"/>
    <w:rsid w:val="00345EC7"/>
    <w:rsid w:val="00356FAE"/>
    <w:rsid w:val="00367E79"/>
    <w:rsid w:val="00384FC9"/>
    <w:rsid w:val="00392C1A"/>
    <w:rsid w:val="003D56ED"/>
    <w:rsid w:val="003F4247"/>
    <w:rsid w:val="003F431F"/>
    <w:rsid w:val="00407C88"/>
    <w:rsid w:val="004176EE"/>
    <w:rsid w:val="00431FDD"/>
    <w:rsid w:val="00456C92"/>
    <w:rsid w:val="0049199F"/>
    <w:rsid w:val="004D016F"/>
    <w:rsid w:val="00505E04"/>
    <w:rsid w:val="0050622E"/>
    <w:rsid w:val="00506A0F"/>
    <w:rsid w:val="00537BC2"/>
    <w:rsid w:val="00551A3F"/>
    <w:rsid w:val="00554471"/>
    <w:rsid w:val="00564A93"/>
    <w:rsid w:val="005675EF"/>
    <w:rsid w:val="00580712"/>
    <w:rsid w:val="005A3D8B"/>
    <w:rsid w:val="005C25D5"/>
    <w:rsid w:val="005D0C76"/>
    <w:rsid w:val="005D0D0A"/>
    <w:rsid w:val="005D49FC"/>
    <w:rsid w:val="005E5DE4"/>
    <w:rsid w:val="005E76A2"/>
    <w:rsid w:val="005E7F21"/>
    <w:rsid w:val="005F202E"/>
    <w:rsid w:val="00627039"/>
    <w:rsid w:val="00647A1C"/>
    <w:rsid w:val="00684B6E"/>
    <w:rsid w:val="0069113A"/>
    <w:rsid w:val="006A1C94"/>
    <w:rsid w:val="006B7CA5"/>
    <w:rsid w:val="006F75E4"/>
    <w:rsid w:val="00703B6A"/>
    <w:rsid w:val="00707037"/>
    <w:rsid w:val="007124DB"/>
    <w:rsid w:val="00713222"/>
    <w:rsid w:val="00715E94"/>
    <w:rsid w:val="0072117B"/>
    <w:rsid w:val="00722049"/>
    <w:rsid w:val="00724D1F"/>
    <w:rsid w:val="007B1FC4"/>
    <w:rsid w:val="007E4188"/>
    <w:rsid w:val="00821453"/>
    <w:rsid w:val="008264D0"/>
    <w:rsid w:val="00826B44"/>
    <w:rsid w:val="008371BA"/>
    <w:rsid w:val="00842EDA"/>
    <w:rsid w:val="00871BAF"/>
    <w:rsid w:val="008A227D"/>
    <w:rsid w:val="00917213"/>
    <w:rsid w:val="0092161E"/>
    <w:rsid w:val="00961287"/>
    <w:rsid w:val="00976979"/>
    <w:rsid w:val="009C2DB0"/>
    <w:rsid w:val="009E3196"/>
    <w:rsid w:val="00A02D65"/>
    <w:rsid w:val="00A32BA6"/>
    <w:rsid w:val="00A77556"/>
    <w:rsid w:val="00A823A4"/>
    <w:rsid w:val="00A8538B"/>
    <w:rsid w:val="00A93554"/>
    <w:rsid w:val="00AB5A73"/>
    <w:rsid w:val="00AB7592"/>
    <w:rsid w:val="00B11E6F"/>
    <w:rsid w:val="00B143F7"/>
    <w:rsid w:val="00B2680B"/>
    <w:rsid w:val="00B32507"/>
    <w:rsid w:val="00B55BF0"/>
    <w:rsid w:val="00B7570D"/>
    <w:rsid w:val="00B8690D"/>
    <w:rsid w:val="00BA63CC"/>
    <w:rsid w:val="00BB2E44"/>
    <w:rsid w:val="00BB4426"/>
    <w:rsid w:val="00C07DBD"/>
    <w:rsid w:val="00C2182F"/>
    <w:rsid w:val="00C21E97"/>
    <w:rsid w:val="00C4123C"/>
    <w:rsid w:val="00C5577A"/>
    <w:rsid w:val="00C76316"/>
    <w:rsid w:val="00C776DF"/>
    <w:rsid w:val="00CA6E4A"/>
    <w:rsid w:val="00CB0627"/>
    <w:rsid w:val="00CC2D70"/>
    <w:rsid w:val="00CC7A29"/>
    <w:rsid w:val="00CD63C0"/>
    <w:rsid w:val="00CD649D"/>
    <w:rsid w:val="00CE745C"/>
    <w:rsid w:val="00D16542"/>
    <w:rsid w:val="00D335BA"/>
    <w:rsid w:val="00D3738C"/>
    <w:rsid w:val="00D4071D"/>
    <w:rsid w:val="00D543F8"/>
    <w:rsid w:val="00D65F82"/>
    <w:rsid w:val="00D7745A"/>
    <w:rsid w:val="00D86B7E"/>
    <w:rsid w:val="00D95933"/>
    <w:rsid w:val="00D975DD"/>
    <w:rsid w:val="00DA1236"/>
    <w:rsid w:val="00DD21EC"/>
    <w:rsid w:val="00DE530B"/>
    <w:rsid w:val="00DF37F2"/>
    <w:rsid w:val="00DF72BC"/>
    <w:rsid w:val="00E605D6"/>
    <w:rsid w:val="00E650ED"/>
    <w:rsid w:val="00E72CD9"/>
    <w:rsid w:val="00E80D62"/>
    <w:rsid w:val="00E87639"/>
    <w:rsid w:val="00EA074F"/>
    <w:rsid w:val="00EA0965"/>
    <w:rsid w:val="00EA6B93"/>
    <w:rsid w:val="00EC0145"/>
    <w:rsid w:val="00EE0AE3"/>
    <w:rsid w:val="00EF0A19"/>
    <w:rsid w:val="00EF5DDC"/>
    <w:rsid w:val="00F00AB8"/>
    <w:rsid w:val="00F13178"/>
    <w:rsid w:val="00F16AA3"/>
    <w:rsid w:val="00F27728"/>
    <w:rsid w:val="00F40236"/>
    <w:rsid w:val="00F56137"/>
    <w:rsid w:val="00F81175"/>
    <w:rsid w:val="00F85E63"/>
    <w:rsid w:val="00FC4AE7"/>
    <w:rsid w:val="00FC5E4F"/>
    <w:rsid w:val="00FF1715"/>
    <w:rsid w:val="00FF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7B2EDD"/>
  <w15:chartTrackingRefBased/>
  <w15:docId w15:val="{F5D0D842-383B-4A3A-B36E-74966A23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426"/>
    <w:pPr>
      <w:jc w:val="both"/>
    </w:pPr>
    <w:rPr>
      <w:rFonts w:ascii="Times New Roman" w:eastAsia="SimSu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A1C"/>
    <w:pPr>
      <w:keepNext/>
      <w:keepLines/>
      <w:numPr>
        <w:numId w:val="11"/>
      </w:numPr>
      <w:spacing w:before="240" w:after="0"/>
      <w:outlineLvl w:val="0"/>
    </w:pPr>
    <w:rPr>
      <w:rFonts w:eastAsia="SimHei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A1C"/>
    <w:pPr>
      <w:keepNext/>
      <w:keepLines/>
      <w:numPr>
        <w:ilvl w:val="1"/>
        <w:numId w:val="11"/>
      </w:numPr>
      <w:spacing w:before="40" w:after="0"/>
      <w:outlineLvl w:val="1"/>
    </w:pPr>
    <w:rPr>
      <w:rFonts w:eastAsia="SimHe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A1C"/>
    <w:pPr>
      <w:keepNext/>
      <w:keepLines/>
      <w:numPr>
        <w:ilvl w:val="2"/>
        <w:numId w:val="11"/>
      </w:numPr>
      <w:spacing w:before="40" w:after="0"/>
      <w:outlineLvl w:val="2"/>
    </w:pPr>
    <w:rPr>
      <w:rFonts w:eastAsia="SimHe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7A1C"/>
    <w:pPr>
      <w:keepNext/>
      <w:keepLines/>
      <w:numPr>
        <w:ilvl w:val="3"/>
        <w:numId w:val="10"/>
      </w:numPr>
      <w:spacing w:before="40" w:after="0" w:line="240" w:lineRule="auto"/>
      <w:outlineLvl w:val="3"/>
    </w:pPr>
    <w:rPr>
      <w:rFonts w:eastAsia="SimHe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7A1C"/>
    <w:pPr>
      <w:keepNext/>
      <w:keepLines/>
      <w:numPr>
        <w:ilvl w:val="4"/>
        <w:numId w:val="11"/>
      </w:numPr>
      <w:spacing w:before="40" w:after="0"/>
      <w:outlineLvl w:val="4"/>
    </w:pPr>
    <w:rPr>
      <w:rFonts w:eastAsia="SimHe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B2E44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B2E44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BB2E44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E44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7A1C"/>
    <w:pPr>
      <w:spacing w:after="0" w:line="240" w:lineRule="auto"/>
      <w:contextualSpacing/>
      <w:jc w:val="center"/>
    </w:pPr>
    <w:rPr>
      <w:rFonts w:eastAsia="SimHei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A1C"/>
    <w:rPr>
      <w:rFonts w:ascii="Times New Roman" w:eastAsia="SimHei" w:hAnsi="Times New Roman" w:cstheme="majorBidi"/>
      <w:b/>
      <w:spacing w:val="-10"/>
      <w:kern w:val="28"/>
      <w:sz w:val="3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47A1C"/>
    <w:rPr>
      <w:rFonts w:ascii="Times New Roman" w:eastAsia="SimHei" w:hAnsi="Times New Roman" w:cstheme="majorBidi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145"/>
    <w:pPr>
      <w:numPr>
        <w:ilvl w:val="1"/>
      </w:numPr>
      <w:jc w:val="center"/>
    </w:pPr>
    <w:rPr>
      <w:color w:val="5A5A5A" w:themeColor="text1" w:themeTint="A5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C0145"/>
    <w:rPr>
      <w:rFonts w:ascii="SimSun" w:hAnsi="SimSun"/>
      <w:color w:val="5A5A5A" w:themeColor="text1" w:themeTint="A5"/>
      <w:spacing w:val="15"/>
      <w:sz w:val="20"/>
    </w:rPr>
  </w:style>
  <w:style w:type="character" w:styleId="Emphasis">
    <w:name w:val="Emphasis"/>
    <w:basedOn w:val="DefaultParagraphFont"/>
    <w:uiPriority w:val="20"/>
    <w:rsid w:val="00EC0145"/>
    <w:rPr>
      <w:i/>
      <w:iCs/>
    </w:rPr>
  </w:style>
  <w:style w:type="character" w:styleId="IntenseEmphasis">
    <w:name w:val="Intense Emphasis"/>
    <w:basedOn w:val="DefaultParagraphFont"/>
    <w:uiPriority w:val="21"/>
    <w:rsid w:val="00EC0145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647A1C"/>
    <w:rPr>
      <w:rFonts w:ascii="Times New Roman" w:eastAsia="SimHei" w:hAnsi="Times New Roman" w:cstheme="majorBidi"/>
      <w:sz w:val="24"/>
      <w:szCs w:val="24"/>
    </w:rPr>
  </w:style>
  <w:style w:type="paragraph" w:styleId="NoSpacing">
    <w:name w:val="No Spacing"/>
    <w:uiPriority w:val="1"/>
    <w:qFormat/>
    <w:rsid w:val="00EC0145"/>
    <w:pPr>
      <w:spacing w:after="0" w:line="240" w:lineRule="auto"/>
      <w:jc w:val="both"/>
    </w:pPr>
    <w:rPr>
      <w:rFonts w:ascii="SimSun" w:hAnsi="SimSu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47A1C"/>
    <w:rPr>
      <w:rFonts w:ascii="Times New Roman" w:eastAsia="SimHei" w:hAnsi="Times New Roman" w:cstheme="majorBidi"/>
      <w:color w:val="000000" w:themeColor="tex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47A1C"/>
    <w:rPr>
      <w:rFonts w:ascii="Times New Roman" w:eastAsia="SimHei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47A1C"/>
    <w:rPr>
      <w:rFonts w:ascii="Times New Roman" w:eastAsia="SimHei" w:hAnsi="Times New Roman" w:cstheme="majorBidi"/>
      <w:sz w:val="24"/>
    </w:rPr>
  </w:style>
  <w:style w:type="paragraph" w:styleId="ListParagraph">
    <w:name w:val="List Paragraph"/>
    <w:basedOn w:val="Normal"/>
    <w:uiPriority w:val="34"/>
    <w:qFormat/>
    <w:rsid w:val="00EC0145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EC0145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rsid w:val="00EC0145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rsid w:val="00EC014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145"/>
    <w:rPr>
      <w:rFonts w:ascii="SimSun" w:hAnsi="SimSun"/>
      <w:i/>
      <w:iCs/>
      <w:color w:val="4472C4" w:themeColor="accent1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C014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145"/>
    <w:rPr>
      <w:rFonts w:ascii="SimSun" w:hAnsi="SimSu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rsid w:val="00EC0145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F5DD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EF5DD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4F"/>
    <w:rPr>
      <w:rFonts w:ascii="SimSun" w:eastAsia="SimSun" w:hAnsi="SimSun"/>
      <w:sz w:val="24"/>
    </w:rPr>
  </w:style>
  <w:style w:type="paragraph" w:styleId="Footer">
    <w:name w:val="footer"/>
    <w:basedOn w:val="Normal"/>
    <w:link w:val="Foot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4F"/>
    <w:rPr>
      <w:rFonts w:ascii="SimSun" w:eastAsia="SimSun" w:hAnsi="SimSun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1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1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ictureCaption">
    <w:name w:val="Picture Caption"/>
    <w:basedOn w:val="Normal"/>
    <w:link w:val="PictureCaptionChar"/>
    <w:qFormat/>
    <w:rsid w:val="00AB7592"/>
    <w:pPr>
      <w:spacing w:line="240" w:lineRule="auto"/>
      <w:jc w:val="center"/>
    </w:pPr>
    <w:rPr>
      <w:color w:val="808080" w:themeColor="background1" w:themeShade="80"/>
      <w:sz w:val="18"/>
      <w:szCs w:val="18"/>
    </w:rPr>
  </w:style>
  <w:style w:type="character" w:customStyle="1" w:styleId="PictureCaptionChar">
    <w:name w:val="Picture Caption Char"/>
    <w:basedOn w:val="DefaultParagraphFont"/>
    <w:link w:val="PictureCaption"/>
    <w:rsid w:val="00AB7592"/>
    <w:rPr>
      <w:rFonts w:ascii="Times New Roman" w:eastAsia="SimSun" w:hAnsi="Times New Roman"/>
      <w:color w:val="808080" w:themeColor="background1" w:themeShade="80"/>
      <w:sz w:val="18"/>
      <w:szCs w:val="18"/>
    </w:rPr>
  </w:style>
  <w:style w:type="paragraph" w:customStyle="1" w:styleId="Code">
    <w:name w:val="Code"/>
    <w:basedOn w:val="NoSpacing"/>
    <w:link w:val="CodeChar"/>
    <w:qFormat/>
    <w:rsid w:val="00647A1C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647A1C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D0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1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1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752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545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983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1604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794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88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428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850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656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821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241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23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074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596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76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4443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4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32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412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1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310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55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99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kkusan\Documents\Custom%20Office%20Templates\Report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 2</Template>
  <TotalTime>1</TotalTime>
  <Pages>1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</dc:creator>
  <cp:keywords/>
  <dc:description/>
  <cp:lastModifiedBy>Howard Sulisthio</cp:lastModifiedBy>
  <cp:revision>4</cp:revision>
  <cp:lastPrinted>2022-01-03T15:11:00Z</cp:lastPrinted>
  <dcterms:created xsi:type="dcterms:W3CDTF">2022-01-03T15:11:00Z</dcterms:created>
  <dcterms:modified xsi:type="dcterms:W3CDTF">2022-01-03T15:11:00Z</dcterms:modified>
</cp:coreProperties>
</file>